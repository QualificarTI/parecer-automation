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70FD" w14:textId="77777777" w:rsidR="00DD7743" w:rsidRPr="00924385" w:rsidRDefault="00DD7743" w:rsidP="00DD7743">
      <w:pPr>
        <w:pStyle w:val="Corpodetexto"/>
        <w:spacing w:before="10"/>
        <w:rPr>
          <w:sz w:val="24"/>
          <w:szCs w:val="24"/>
        </w:rPr>
      </w:pPr>
    </w:p>
    <w:tbl>
      <w:tblPr>
        <w:tblStyle w:val="TableNormal1"/>
        <w:tblW w:w="97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8080"/>
      </w:tblGrid>
      <w:tr w:rsidR="00AD06E9" w:rsidRPr="00924385" w14:paraId="20EAB216" w14:textId="104A261F" w:rsidTr="00D316FB">
        <w:trPr>
          <w:trHeight w:val="397"/>
        </w:trPr>
        <w:tc>
          <w:tcPr>
            <w:tcW w:w="9771" w:type="dxa"/>
            <w:gridSpan w:val="2"/>
            <w:shd w:val="clear" w:color="auto" w:fill="17365D" w:themeFill="text2" w:themeFillShade="BF"/>
            <w:vAlign w:val="center"/>
          </w:tcPr>
          <w:p w14:paraId="07A52BD6" w14:textId="6711122C" w:rsidR="00AD06E9" w:rsidRPr="00924385" w:rsidRDefault="00AD06E9" w:rsidP="002362B2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sz w:val="24"/>
                <w:szCs w:val="24"/>
              </w:rPr>
              <w:t>PARECER DE PROCESSO SELETIVO</w:t>
            </w:r>
          </w:p>
        </w:tc>
      </w:tr>
      <w:tr w:rsidR="00AD06E9" w:rsidRPr="00924385" w14:paraId="417CDD77" w14:textId="668F6989" w:rsidTr="00D316FB">
        <w:trPr>
          <w:trHeight w:val="397"/>
        </w:trPr>
        <w:tc>
          <w:tcPr>
            <w:tcW w:w="1691" w:type="dxa"/>
            <w:vAlign w:val="center"/>
          </w:tcPr>
          <w:p w14:paraId="3375990A" w14:textId="3C3BF283" w:rsidR="00AD06E9" w:rsidRPr="00924385" w:rsidRDefault="00AD06E9" w:rsidP="00AD06E9">
            <w:pPr>
              <w:pStyle w:val="TableParagraph"/>
              <w:jc w:val="left"/>
              <w:rPr>
                <w:rFonts w:ascii="Arial" w:hAnsi="Arial" w:cs="Arial"/>
                <w:lang w:val="pt-BR"/>
              </w:rPr>
            </w:pPr>
            <w:r w:rsidRPr="00924385">
              <w:rPr>
                <w:rFonts w:ascii="Arial" w:hAnsi="Arial" w:cs="Arial"/>
                <w:lang w:val="pt-BR"/>
              </w:rPr>
              <w:t>Cargo:</w:t>
            </w:r>
          </w:p>
        </w:tc>
        <w:sdt>
          <w:sdtPr>
            <w:rPr>
              <w:rFonts w:ascii="Arial" w:hAnsi="Arial" w:cs="Arial"/>
            </w:rPr>
            <w:alias w:val="Cargo"/>
            <w:tag w:val="Cargo"/>
            <w:id w:val="-1579591273"/>
            <w:placeholder>
              <w:docPart w:val="DefaultPlaceholder_-1854013440"/>
            </w:placeholder>
            <w:showingPlcHdr/>
          </w:sdtPr>
          <w:sdtContent>
            <w:tc>
              <w:tcPr>
                <w:tcW w:w="8080" w:type="dxa"/>
                <w:vAlign w:val="center"/>
              </w:tcPr>
              <w:p w14:paraId="26D0A0D6" w14:textId="2F6481B7" w:rsidR="00AD06E9" w:rsidRPr="00924385" w:rsidRDefault="00AD06E9" w:rsidP="00AD06E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Cargo }}</w:t>
                </w:r>
              </w:p>
            </w:tc>
          </w:sdtContent>
        </w:sdt>
      </w:tr>
      <w:tr w:rsidR="00AD06E9" w:rsidRPr="00924385" w14:paraId="6CF6D2E0" w14:textId="2CB6F315" w:rsidTr="00D316FB">
        <w:trPr>
          <w:trHeight w:val="397"/>
        </w:trPr>
        <w:tc>
          <w:tcPr>
            <w:tcW w:w="1691" w:type="dxa"/>
            <w:vAlign w:val="center"/>
          </w:tcPr>
          <w:p w14:paraId="147F268E" w14:textId="62D364D4" w:rsidR="00AD06E9" w:rsidRPr="00924385" w:rsidRDefault="00AD06E9" w:rsidP="00AD06E9">
            <w:pPr>
              <w:pStyle w:val="TableParagraph"/>
              <w:jc w:val="left"/>
              <w:rPr>
                <w:rFonts w:ascii="Arial" w:hAnsi="Arial" w:cs="Arial"/>
                <w:lang w:val="pt-BR"/>
              </w:rPr>
            </w:pPr>
            <w:r w:rsidRPr="00924385">
              <w:rPr>
                <w:rFonts w:ascii="Arial" w:hAnsi="Arial" w:cs="Arial"/>
                <w:lang w:val="pt-BR"/>
              </w:rPr>
              <w:t>Cliente:</w:t>
            </w:r>
          </w:p>
        </w:tc>
        <w:sdt>
          <w:sdtPr>
            <w:rPr>
              <w:rFonts w:ascii="Arial" w:hAnsi="Arial" w:cs="Arial"/>
              <w:lang w:val="pt-BR"/>
            </w:rPr>
            <w:alias w:val="Cliente"/>
            <w:tag w:val="Cliente"/>
            <w:id w:val="-1652519991"/>
            <w:placeholder>
              <w:docPart w:val="DefaultPlaceholder_-1854013440"/>
            </w:placeholder>
            <w:showingPlcHdr/>
          </w:sdtPr>
          <w:sdtContent>
            <w:tc>
              <w:tcPr>
                <w:tcW w:w="8080" w:type="dxa"/>
                <w:vAlign w:val="center"/>
              </w:tcPr>
              <w:p w14:paraId="01982F18" w14:textId="7572D7B7" w:rsidR="00AD06E9" w:rsidRPr="00924385" w:rsidRDefault="00AD06E9" w:rsidP="00AD06E9">
                <w:pPr>
                  <w:pStyle w:val="TableParagraph"/>
                  <w:jc w:val="left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Cliente }}</w:t>
                </w:r>
              </w:p>
            </w:tc>
          </w:sdtContent>
        </w:sdt>
      </w:tr>
      <w:tr w:rsidR="00AD06E9" w:rsidRPr="00924385" w14:paraId="6C539358" w14:textId="4653639D" w:rsidTr="00D316FB">
        <w:trPr>
          <w:trHeight w:val="397"/>
        </w:trPr>
        <w:tc>
          <w:tcPr>
            <w:tcW w:w="1691" w:type="dxa"/>
            <w:vAlign w:val="center"/>
          </w:tcPr>
          <w:p w14:paraId="57016A30" w14:textId="62CFFFAA" w:rsidR="00AD06E9" w:rsidRPr="00924385" w:rsidRDefault="00AD06E9" w:rsidP="00AD06E9">
            <w:pPr>
              <w:pStyle w:val="TableParagraph"/>
              <w:jc w:val="left"/>
              <w:rPr>
                <w:rFonts w:ascii="Arial" w:hAnsi="Arial" w:cs="Arial"/>
                <w:lang w:val="pt-BR"/>
              </w:rPr>
            </w:pPr>
            <w:r w:rsidRPr="00924385">
              <w:rPr>
                <w:rFonts w:ascii="Arial" w:hAnsi="Arial" w:cs="Arial"/>
                <w:lang w:val="pt-BR"/>
              </w:rPr>
              <w:t>Recrutador:</w:t>
            </w:r>
          </w:p>
        </w:tc>
        <w:sdt>
          <w:sdtPr>
            <w:rPr>
              <w:rFonts w:ascii="Arial" w:hAnsi="Arial" w:cs="Arial"/>
              <w:lang w:val="pt-BR"/>
            </w:rPr>
            <w:alias w:val="Recrutador"/>
            <w:tag w:val="Recrutador"/>
            <w:id w:val="-1470438678"/>
            <w:placeholder>
              <w:docPart w:val="DefaultPlaceholder_-1854013440"/>
            </w:placeholder>
            <w:showingPlcHdr/>
          </w:sdtPr>
          <w:sdtContent>
            <w:tc>
              <w:tcPr>
                <w:tcW w:w="8080" w:type="dxa"/>
                <w:vAlign w:val="center"/>
              </w:tcPr>
              <w:p w14:paraId="08216B36" w14:textId="530C133B" w:rsidR="00AD06E9" w:rsidRPr="00924385" w:rsidRDefault="00AD06E9" w:rsidP="00AD06E9">
                <w:pPr>
                  <w:pStyle w:val="TableParagraph"/>
                  <w:jc w:val="left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Recrutador }}</w:t>
                </w:r>
              </w:p>
            </w:tc>
          </w:sdtContent>
        </w:sdt>
      </w:tr>
      <w:tr w:rsidR="00AD06E9" w:rsidRPr="00924385" w14:paraId="2D9F9741" w14:textId="051AA826" w:rsidTr="00D316FB">
        <w:trPr>
          <w:trHeight w:val="397"/>
        </w:trPr>
        <w:tc>
          <w:tcPr>
            <w:tcW w:w="1691" w:type="dxa"/>
            <w:vAlign w:val="center"/>
          </w:tcPr>
          <w:p w14:paraId="54CBE867" w14:textId="46DF158F" w:rsidR="00AD06E9" w:rsidRPr="00924385" w:rsidRDefault="00AD06E9" w:rsidP="00AD06E9">
            <w:pPr>
              <w:pStyle w:val="TableParagraph"/>
              <w:jc w:val="left"/>
              <w:rPr>
                <w:rFonts w:ascii="Arial" w:hAnsi="Arial" w:cs="Arial"/>
                <w:lang w:val="pt-BR"/>
              </w:rPr>
            </w:pPr>
            <w:r w:rsidRPr="00924385">
              <w:rPr>
                <w:rFonts w:ascii="Arial" w:hAnsi="Arial" w:cs="Arial"/>
                <w:lang w:val="pt-BR"/>
              </w:rPr>
              <w:t>Data:</w:t>
            </w:r>
          </w:p>
        </w:tc>
        <w:sdt>
          <w:sdtPr>
            <w:rPr>
              <w:rFonts w:ascii="Arial" w:hAnsi="Arial" w:cs="Arial"/>
              <w:lang w:val="pt-BR"/>
            </w:rPr>
            <w:alias w:val="Data_Envio"/>
            <w:tag w:val="Data_Envio"/>
            <w:id w:val="-1432419456"/>
            <w:placeholder>
              <w:docPart w:val="DefaultPlaceholder_-1854013440"/>
            </w:placeholder>
            <w:showingPlcHdr/>
          </w:sdtPr>
          <w:sdtContent>
            <w:tc>
              <w:tcPr>
                <w:tcW w:w="8080" w:type="dxa"/>
                <w:vAlign w:val="center"/>
              </w:tcPr>
              <w:p w14:paraId="6AB16FC0" w14:textId="4387CDF3" w:rsidR="00AD06E9" w:rsidRPr="00924385" w:rsidRDefault="00AD06E9" w:rsidP="00AD06E9">
                <w:pPr>
                  <w:pStyle w:val="TableParagraph"/>
                  <w:jc w:val="left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Data_Envio }}</w:t>
                </w:r>
              </w:p>
            </w:tc>
          </w:sdtContent>
        </w:sdt>
      </w:tr>
      <w:tr w:rsidR="00AD06E9" w:rsidRPr="00924385" w14:paraId="440C2B21" w14:textId="34191090" w:rsidTr="00D316FB">
        <w:trPr>
          <w:trHeight w:val="397"/>
        </w:trPr>
        <w:tc>
          <w:tcPr>
            <w:tcW w:w="1691" w:type="dxa"/>
            <w:vAlign w:val="center"/>
          </w:tcPr>
          <w:p w14:paraId="1DC90687" w14:textId="630E4DE2" w:rsidR="00AD06E9" w:rsidRPr="00924385" w:rsidRDefault="00AD06E9" w:rsidP="00AD06E9">
            <w:pPr>
              <w:pStyle w:val="TableParagraph"/>
              <w:jc w:val="left"/>
              <w:rPr>
                <w:rFonts w:ascii="Arial" w:hAnsi="Arial" w:cs="Arial"/>
                <w:lang w:val="pt-BR"/>
              </w:rPr>
            </w:pPr>
            <w:r w:rsidRPr="00924385">
              <w:rPr>
                <w:rFonts w:ascii="Arial" w:hAnsi="Arial" w:cs="Arial"/>
                <w:lang w:val="pt-BR"/>
              </w:rPr>
              <w:t>Recomendação:</w:t>
            </w:r>
          </w:p>
        </w:tc>
        <w:sdt>
          <w:sdtPr>
            <w:rPr>
              <w:rFonts w:ascii="Arial" w:hAnsi="Arial" w:cs="Arial"/>
              <w:lang w:val="pt-BR"/>
            </w:rPr>
            <w:alias w:val="Recomendacao"/>
            <w:tag w:val="Recomendacao"/>
            <w:id w:val="-1129088191"/>
            <w:placeholder>
              <w:docPart w:val="DefaultPlaceholder_-1854013440"/>
            </w:placeholder>
            <w:showingPlcHdr/>
          </w:sdtPr>
          <w:sdtContent>
            <w:tc>
              <w:tcPr>
                <w:tcW w:w="8080" w:type="dxa"/>
                <w:vAlign w:val="center"/>
              </w:tcPr>
              <w:p w14:paraId="409D28CC" w14:textId="5BF20787" w:rsidR="00AD06E9" w:rsidRPr="00924385" w:rsidRDefault="00AD06E9" w:rsidP="00AD06E9">
                <w:pPr>
                  <w:pStyle w:val="TableParagraph"/>
                  <w:jc w:val="left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Recomendacao }}</w:t>
                </w:r>
              </w:p>
            </w:tc>
          </w:sdtContent>
        </w:sdt>
      </w:tr>
    </w:tbl>
    <w:p w14:paraId="12F16F9A" w14:textId="5C7FF8DB" w:rsidR="00DD7743" w:rsidRPr="00924385" w:rsidRDefault="00DD7743" w:rsidP="00C221E3">
      <w:pPr>
        <w:pStyle w:val="Corpodetexto"/>
        <w:spacing w:before="8"/>
        <w:jc w:val="center"/>
        <w:rPr>
          <w:sz w:val="24"/>
          <w:szCs w:val="24"/>
        </w:rPr>
      </w:pPr>
    </w:p>
    <w:p w14:paraId="6713D5CA" w14:textId="77777777" w:rsidR="00DD7743" w:rsidRDefault="00DD7743" w:rsidP="00DD7743">
      <w:pPr>
        <w:pStyle w:val="Corpodetexto"/>
        <w:spacing w:before="8"/>
        <w:rPr>
          <w:sz w:val="24"/>
          <w:szCs w:val="24"/>
        </w:rPr>
      </w:pPr>
    </w:p>
    <w:tbl>
      <w:tblPr>
        <w:tblStyle w:val="TableNormal1"/>
        <w:tblW w:w="978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4"/>
        <w:gridCol w:w="7097"/>
      </w:tblGrid>
      <w:tr w:rsidR="004D4F29" w:rsidRPr="00924385" w14:paraId="7E25487F" w14:textId="77777777" w:rsidTr="00D316FB">
        <w:trPr>
          <w:trHeight w:val="395"/>
        </w:trPr>
        <w:tc>
          <w:tcPr>
            <w:tcW w:w="9781" w:type="dxa"/>
            <w:gridSpan w:val="2"/>
            <w:shd w:val="clear" w:color="auto" w:fill="17365D" w:themeFill="text2" w:themeFillShade="BF"/>
            <w:vAlign w:val="center"/>
          </w:tcPr>
          <w:p w14:paraId="7FB281AA" w14:textId="7B49BA6F" w:rsidR="004D4F29" w:rsidRPr="004D4F29" w:rsidRDefault="004D4F29" w:rsidP="004D4F29">
            <w:pPr>
              <w:pStyle w:val="TableParagraph"/>
              <w:rPr>
                <w:rFonts w:ascii="Arial" w:hAnsi="Arial" w:cs="Arial"/>
                <w:lang w:val="pt-BR"/>
              </w:rPr>
            </w:pPr>
            <w:r w:rsidRPr="00924385">
              <w:rPr>
                <w:rFonts w:ascii="Arial" w:hAnsi="Arial" w:cs="Arial"/>
                <w:b/>
                <w:bCs/>
                <w:sz w:val="24"/>
                <w:szCs w:val="24"/>
              </w:rPr>
              <w:t>CANDIDATO</w:t>
            </w:r>
          </w:p>
        </w:tc>
      </w:tr>
      <w:tr w:rsidR="004D4F29" w:rsidRPr="00924385" w14:paraId="7ED35CF0" w14:textId="77777777" w:rsidTr="00D316FB">
        <w:trPr>
          <w:trHeight w:val="395"/>
        </w:trPr>
        <w:tc>
          <w:tcPr>
            <w:tcW w:w="2684" w:type="dxa"/>
            <w:vAlign w:val="center"/>
          </w:tcPr>
          <w:p w14:paraId="34ADF237" w14:textId="287111A4" w:rsidR="004D4F29" w:rsidRPr="00D316FB" w:rsidRDefault="004D4F29" w:rsidP="004D4F29">
            <w:pPr>
              <w:pStyle w:val="TableParagraph"/>
              <w:jc w:val="left"/>
              <w:rPr>
                <w:rFonts w:ascii="Arial" w:hAnsi="Arial" w:cs="Arial"/>
                <w:lang w:val="pt-BR"/>
              </w:rPr>
            </w:pPr>
            <w:r w:rsidRPr="00D316FB">
              <w:rPr>
                <w:rFonts w:ascii="Arial" w:hAnsi="Arial" w:cs="Arial"/>
                <w:lang w:val="pt-BR"/>
              </w:rPr>
              <w:t>Nome</w:t>
            </w:r>
          </w:p>
        </w:tc>
        <w:sdt>
          <w:sdtPr>
            <w:rPr>
              <w:rFonts w:ascii="Arial" w:hAnsi="Arial" w:cs="Arial"/>
              <w:lang w:val="pt-BR"/>
            </w:rPr>
            <w:alias w:val="Nome_Candidato"/>
            <w:tag w:val="Candidato_Nome"/>
            <w:id w:val="-1958010819"/>
            <w:placeholder>
              <w:docPart w:val="A1CDC60313B1405B93DBFBBC7980F051"/>
            </w:placeholder>
            <w:showingPlcHdr/>
          </w:sdtPr>
          <w:sdtContent>
            <w:tc>
              <w:tcPr>
                <w:tcW w:w="7097" w:type="dxa"/>
                <w:vAlign w:val="center"/>
              </w:tcPr>
              <w:p w14:paraId="775B2625" w14:textId="392BCFC8" w:rsidR="004D4F29" w:rsidRPr="00D316FB" w:rsidRDefault="004D4F29" w:rsidP="004D4F29">
                <w:pPr>
                  <w:pStyle w:val="TableParagraph"/>
                  <w:jc w:val="left"/>
                  <w:rPr>
                    <w:rFonts w:ascii="Arial" w:hAnsi="Arial" w:cs="Arial"/>
                    <w:lang w:val="pt-BR"/>
                  </w:rPr>
                </w:pPr>
                <w:r>
                  <w:rPr>
                    <w:rFonts w:ascii="Arial" w:hAnsi="Arial" w:cs="Arial"/>
                    <w:lang w:val="pt-BR"/>
                  </w:rPr>
                  <w:t xml:space="preserve">{{ Nome_Candidato }}</w:t>
                </w:r>
              </w:p>
            </w:tc>
          </w:sdtContent>
        </w:sdt>
      </w:tr>
      <w:tr w:rsidR="004D4F29" w:rsidRPr="00924385" w14:paraId="48194DF5" w14:textId="77777777" w:rsidTr="00D316FB">
        <w:trPr>
          <w:trHeight w:val="395"/>
        </w:trPr>
        <w:tc>
          <w:tcPr>
            <w:tcW w:w="2684" w:type="dxa"/>
            <w:vAlign w:val="center"/>
          </w:tcPr>
          <w:p w14:paraId="73120945" w14:textId="28A7A5FA" w:rsidR="004D4F29" w:rsidRPr="00D316FB" w:rsidRDefault="004D4F29" w:rsidP="004D4F29">
            <w:pPr>
              <w:pStyle w:val="TableParagraph"/>
              <w:jc w:val="left"/>
              <w:rPr>
                <w:rFonts w:ascii="Arial" w:hAnsi="Arial" w:cs="Arial"/>
                <w:lang w:val="pt-BR"/>
              </w:rPr>
            </w:pPr>
            <w:r w:rsidRPr="00D316FB">
              <w:rPr>
                <w:rFonts w:ascii="Arial" w:hAnsi="Arial" w:cs="Arial"/>
                <w:lang w:val="pt-BR"/>
              </w:rPr>
              <w:t>Tempo de experiência:</w:t>
            </w:r>
          </w:p>
        </w:tc>
        <w:sdt>
          <w:sdtPr>
            <w:rPr>
              <w:rFonts w:ascii="Arial" w:hAnsi="Arial" w:cs="Arial"/>
            </w:rPr>
            <w:alias w:val="Tempo_Experiencia"/>
            <w:tag w:val="Tempo_Experiencia"/>
            <w:id w:val="-6761761"/>
            <w:placeholder>
              <w:docPart w:val="E48C75A161804353BA467FDD3C481266"/>
            </w:placeholder>
            <w:showingPlcHdr/>
          </w:sdtPr>
          <w:sdtContent>
            <w:tc>
              <w:tcPr>
                <w:tcW w:w="7097" w:type="dxa"/>
                <w:vAlign w:val="center"/>
              </w:tcPr>
              <w:p w14:paraId="15FA8DA9" w14:textId="2C68552F" w:rsidR="004D4F29" w:rsidRPr="00D316FB" w:rsidRDefault="004D4F29" w:rsidP="004D4F29">
                <w:pPr>
                  <w:pStyle w:val="TableParagraph"/>
                  <w:jc w:val="left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color w:val="auto"/>
                  </w:rPr>
                  <w:t xml:space="preserve">{{ Tempo_Experiencia }}</w:t>
                </w:r>
              </w:p>
            </w:tc>
          </w:sdtContent>
        </w:sdt>
      </w:tr>
    </w:tbl>
    <w:p w14:paraId="165D2207" w14:textId="77777777" w:rsidR="004D4F29" w:rsidRPr="004D4F29" w:rsidRDefault="004D4F29" w:rsidP="00DD7743">
      <w:pPr>
        <w:pStyle w:val="Corpodetexto"/>
        <w:spacing w:before="8"/>
        <w:rPr>
          <w:sz w:val="24"/>
          <w:szCs w:val="24"/>
          <w:lang w:val="pt-BR"/>
        </w:rPr>
      </w:pPr>
    </w:p>
    <w:tbl>
      <w:tblPr>
        <w:tblStyle w:val="TableNormal1"/>
        <w:tblW w:w="9787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4243"/>
        <w:gridCol w:w="2268"/>
        <w:gridCol w:w="3266"/>
        <w:gridCol w:w="10"/>
      </w:tblGrid>
      <w:tr w:rsidR="00DD7743" w:rsidRPr="00924385" w14:paraId="2E7954CB" w14:textId="77777777" w:rsidTr="00A033A3">
        <w:trPr>
          <w:trHeight w:val="597"/>
          <w:jc w:val="center"/>
        </w:trPr>
        <w:tc>
          <w:tcPr>
            <w:tcW w:w="9787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25CC6CDE" w14:textId="38FF7F1D" w:rsidR="00DD7743" w:rsidRPr="00924385" w:rsidRDefault="00DD7743" w:rsidP="00A033A3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REQUISITOS</w:t>
            </w:r>
            <w:r w:rsidR="00CC0F0A"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A033A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OBRIGATÓRIOS</w:t>
            </w:r>
          </w:p>
        </w:tc>
      </w:tr>
      <w:tr w:rsidR="00625D18" w:rsidRPr="00924385" w14:paraId="61C0C0E9" w14:textId="77777777" w:rsidTr="00083354">
        <w:trPr>
          <w:gridAfter w:val="1"/>
          <w:wAfter w:w="10" w:type="dxa"/>
          <w:trHeight w:val="621"/>
          <w:jc w:val="center"/>
        </w:trPr>
        <w:tc>
          <w:tcPr>
            <w:tcW w:w="4243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1812DFBA" w14:textId="3CBC433E" w:rsidR="00625D18" w:rsidRPr="00924385" w:rsidRDefault="00625D18" w:rsidP="00005FB9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REQUISITO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3493A1B9" w14:textId="5C281850" w:rsidR="00625D18" w:rsidRPr="00924385" w:rsidRDefault="00005FB9" w:rsidP="00005FB9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AVALIAÇÃO</w:t>
            </w:r>
          </w:p>
        </w:tc>
        <w:tc>
          <w:tcPr>
            <w:tcW w:w="3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1EB0051C" w14:textId="7B05E83E" w:rsidR="00625D18" w:rsidRPr="00924385" w:rsidRDefault="00625D18" w:rsidP="00A033A3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COMPROVAÇÃO</w:t>
            </w:r>
          </w:p>
        </w:tc>
      </w:tr>
      <w:tr w:rsidR="00AD06E9" w:rsidRPr="00D316FB" w14:paraId="42C1E3EB" w14:textId="77777777" w:rsidTr="00083354">
        <w:trPr>
          <w:gridAfter w:val="1"/>
          <w:wAfter w:w="10" w:type="dxa"/>
          <w:trHeight w:val="606"/>
          <w:jc w:val="center"/>
        </w:trPr>
        <w:sdt>
          <w:sdtPr>
            <w:rPr>
              <w:rFonts w:ascii="Arial" w:hAnsi="Arial" w:cs="Arial"/>
            </w:rPr>
            <w:alias w:val="REQO01"/>
            <w:tag w:val="REQO01"/>
            <w:id w:val="337818864"/>
            <w:placeholder>
              <w:docPart w:val="DefaultPlaceholder_-1854013440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4F0CF436" w14:textId="5C5BCEC1" w:rsidR="00AD06E9" w:rsidRPr="00D316FB" w:rsidRDefault="00A033A3" w:rsidP="00BF5441">
                <w:pPr>
                  <w:pStyle w:val="TableParagraph"/>
                  <w:ind w:right="129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REQO01 }}</w:t>
                </w:r>
              </w:p>
            </w:tc>
          </w:sdtContent>
        </w:sdt>
        <w:sdt>
          <w:sdtPr>
            <w:rPr>
              <w:rFonts w:ascii="Arial" w:eastAsia="Arial MT" w:hAnsi="Arial" w:cs="Arial"/>
            </w:rPr>
            <w:alias w:val="REQO01_Analise"/>
            <w:tag w:val="REQO01_Analise"/>
            <w:id w:val="1972624238"/>
            <w:placeholder>
              <w:docPart w:val="DefaultPlaceholder_-1854013440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39512C60" w14:textId="32147363" w:rsidR="00AD06E9" w:rsidRPr="00D316FB" w:rsidRDefault="00083354" w:rsidP="00C40A17">
                <w:pPr>
                  <w:jc w:val="center"/>
                  <w:rPr>
                    <w:rFonts w:ascii="Arial" w:eastAsia="Arial MT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REQO01_Analise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1_Comprovante"/>
            <w:tag w:val="REQO01_Comprovante"/>
            <w:id w:val="-911551532"/>
            <w:placeholder>
              <w:docPart w:val="DefaultPlaceholder_-1854013440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7A204347" w14:textId="701A9EE7" w:rsidR="00AD06E9" w:rsidRPr="00D316FB" w:rsidRDefault="00083354" w:rsidP="00B540D1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REQO01_Comprovante }}</w:t>
                </w:r>
              </w:p>
            </w:tc>
          </w:sdtContent>
        </w:sdt>
      </w:tr>
      <w:tr w:rsidR="00AD06E9" w:rsidRPr="00D316FB" w14:paraId="3DF23219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2"/>
            <w:tag w:val="REQO02"/>
            <w:id w:val="1053656620"/>
            <w:placeholder>
              <w:docPart w:val="1A006E3CA216492D8D037FA61D154D60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855B1FC" w14:textId="51BDEC14" w:rsidR="00AD06E9" w:rsidRPr="00D316FB" w:rsidRDefault="00A033A3" w:rsidP="00AD06E9">
                <w:pPr>
                  <w:adjustRightInd w:val="0"/>
                  <w:ind w:right="129"/>
                  <w:jc w:val="bot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REQO02 }}</w:t>
                </w:r>
              </w:p>
            </w:tc>
          </w:sdtContent>
        </w:sdt>
        <w:sdt>
          <w:sdtPr>
            <w:rPr>
              <w:rFonts w:ascii="Arial" w:eastAsia="Arial MT" w:hAnsi="Arial" w:cs="Arial"/>
            </w:rPr>
            <w:alias w:val="REQO02_Analise"/>
            <w:tag w:val="REQO02_Analise"/>
            <w:id w:val="-1047604131"/>
            <w:placeholder>
              <w:docPart w:val="450C8F3D002C4F9AA83AD3C6D5E9E237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3F3A38B2" w14:textId="2E64CEB6" w:rsidR="00AD06E9" w:rsidRPr="00D316FB" w:rsidRDefault="00083354" w:rsidP="00C40A17">
                <w:pPr>
                  <w:jc w:val="center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REQO02_Analise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2_Comprovante"/>
            <w:tag w:val="REQO02_Comprovante"/>
            <w:id w:val="-1101248905"/>
            <w:placeholder>
              <w:docPart w:val="4FECA0CC5B664B4CB9DF66F3ACF732BE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379DDB48" w14:textId="4C80507D" w:rsidR="00AD06E9" w:rsidRPr="00D316FB" w:rsidRDefault="00083354" w:rsidP="003757B6">
                <w:pPr>
                  <w:pStyle w:val="TableParagraph"/>
                  <w:spacing w:line="276" w:lineRule="auto"/>
                  <w:jc w:val="left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REQO02_Comprovante }}</w:t>
                </w:r>
              </w:p>
            </w:tc>
          </w:sdtContent>
        </w:sdt>
      </w:tr>
      <w:tr w:rsidR="00AD06E9" w:rsidRPr="00D316FB" w14:paraId="4648CFB6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3"/>
            <w:tag w:val="REQO03"/>
            <w:id w:val="974493615"/>
            <w:placeholder>
              <w:docPart w:val="C194DE89F469465E8D0423451966459B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E329968" w14:textId="374D15BB" w:rsidR="00AD06E9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REQO03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03_Analise"/>
            <w:tag w:val="REQO03_Analise"/>
            <w:id w:val="2125568417"/>
            <w:placeholder>
              <w:docPart w:val="2F44DA4F870746479FF360FC3202DAE7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49AF9F50" w14:textId="07F0299E" w:rsidR="00AD06E9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REQO03_Analise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3_Comprovante"/>
            <w:tag w:val="REQO03_Comprovante"/>
            <w:id w:val="-654070344"/>
            <w:placeholder>
              <w:docPart w:val="893096C6EF9545168D1F4F33A4142D29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717F9374" w14:textId="5EAD2776" w:rsidR="00AD06E9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REQO03_Comprovante }}</w:t>
                </w:r>
              </w:p>
            </w:tc>
          </w:sdtContent>
        </w:sdt>
      </w:tr>
      <w:tr w:rsidR="00AD06E9" w:rsidRPr="00D316FB" w14:paraId="7E42A836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4"/>
            <w:tag w:val="REQO04"/>
            <w:id w:val="-301849463"/>
            <w:placeholder>
              <w:docPart w:val="D4F4AA3DDD444A45A1749A25536BE493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4D5504FC" w14:textId="7AA49C45" w:rsidR="00AD06E9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REQO04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04_Analise"/>
            <w:tag w:val="REQO04_Analise"/>
            <w:id w:val="-1545439032"/>
            <w:placeholder>
              <w:docPart w:val="5A7102583F664A9E8A923081A63A403F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92481C0" w14:textId="755BB8EA" w:rsidR="00AD06E9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REQO04_Analise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4_Comprovante"/>
            <w:tag w:val="REQO04_Comprovante"/>
            <w:id w:val="1636911397"/>
            <w:placeholder>
              <w:docPart w:val="AD9C169441A7493393F274607603B6CE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0892AEA5" w14:textId="33E2B42F" w:rsidR="00AD06E9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REQO04_Comprovante }}</w:t>
                </w:r>
              </w:p>
            </w:tc>
          </w:sdtContent>
        </w:sdt>
      </w:tr>
      <w:tr w:rsidR="00A033A3" w:rsidRPr="00D316FB" w14:paraId="7CB1D214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5"/>
            <w:tag w:val="REQO05"/>
            <w:id w:val="-2094765231"/>
            <w:placeholder>
              <w:docPart w:val="D883C0ACA4864CA1A0FDE43A860EDBE7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29A6A57" w14:textId="3408DA09" w:rsidR="00A033A3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REQO05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05_Analise"/>
            <w:tag w:val="REQO05_Analise"/>
            <w:id w:val="-1009915274"/>
            <w:placeholder>
              <w:docPart w:val="BB6D55400F8445F79D2D9CAE8DC4946F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28EE8883" w14:textId="098F9532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REQO05_Analise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5_Comprovante"/>
            <w:tag w:val="REQO05_Comprovante"/>
            <w:id w:val="-332688751"/>
            <w:placeholder>
              <w:docPart w:val="C6619D655652417DAD468065E0F03F13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61F7DBA2" w14:textId="15FD703F" w:rsidR="00A033A3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REQO05_Comprovante }}</w:t>
                </w:r>
              </w:p>
            </w:tc>
          </w:sdtContent>
        </w:sdt>
      </w:tr>
      <w:tr w:rsidR="00A033A3" w:rsidRPr="00D316FB" w14:paraId="78BC849C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6"/>
            <w:tag w:val="REQO06"/>
            <w:id w:val="-1852401282"/>
            <w:placeholder>
              <w:docPart w:val="9CE29F30726B4698BACFEC5DDCCC7F9D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225D8577" w14:textId="67F0BE8D" w:rsidR="00A033A3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REQO06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06_Analise"/>
            <w:tag w:val="REQO06_Analise"/>
            <w:id w:val="-1110965311"/>
            <w:placeholder>
              <w:docPart w:val="AFB87589AB4C4C83A1A42888D57C31F6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8D5DE20" w14:textId="25F28006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REQO06_Analise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6_Comprovante"/>
            <w:tag w:val="REQO06_Comprovante"/>
            <w:id w:val="-1095085767"/>
            <w:placeholder>
              <w:docPart w:val="040924A79D6649A2945116CF49DF348A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3FB75ECC" w14:textId="287E9C93" w:rsidR="00A033A3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REQO06_Comprovante }}</w:t>
                </w:r>
              </w:p>
            </w:tc>
          </w:sdtContent>
        </w:sdt>
      </w:tr>
      <w:tr w:rsidR="00A033A3" w:rsidRPr="00D316FB" w14:paraId="2CAF9E45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7"/>
            <w:tag w:val="REQO07"/>
            <w:id w:val="-154230896"/>
            <w:placeholder>
              <w:docPart w:val="B8EF0E01265E4EA4AF94CED68A8E089D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50D5B45" w14:textId="5FD778CA" w:rsidR="00A033A3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REQO07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07_Analise"/>
            <w:tag w:val="REQO07_Analise"/>
            <w:id w:val="-1161700827"/>
            <w:placeholder>
              <w:docPart w:val="55C10AB9A3794B6782D30597A88FA91C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C736B84" w14:textId="16B21AB6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REQO07_Analise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7_Comprovante"/>
            <w:tag w:val="REQO07_Comprovante"/>
            <w:id w:val="1195344733"/>
            <w:placeholder>
              <w:docPart w:val="853D7B00160147209435D95F83936C3D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12F06DC3" w14:textId="7920AC7C" w:rsidR="00A033A3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REQO07_Comprovante }}</w:t>
                </w:r>
              </w:p>
            </w:tc>
          </w:sdtContent>
        </w:sdt>
      </w:tr>
      <w:tr w:rsidR="00A033A3" w:rsidRPr="00D316FB" w14:paraId="76AA5BB8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8"/>
            <w:tag w:val="REQO08"/>
            <w:id w:val="1767958619"/>
            <w:placeholder>
              <w:docPart w:val="9F92ED4F86F54E75913CB2FE1A02C88B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441BE2C7" w14:textId="3316061C" w:rsidR="00A033A3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REQO08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08_Analise"/>
            <w:tag w:val="REQO08_Analise"/>
            <w:id w:val="1724261688"/>
            <w:placeholder>
              <w:docPart w:val="AD9D60B52E544BEF8C31960FE1EFF1CC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CD7C4B4" w14:textId="11B29F80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REQO08_Analise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8_Comprovante"/>
            <w:tag w:val="REQO08_Comprovante"/>
            <w:id w:val="-987860763"/>
            <w:placeholder>
              <w:docPart w:val="C10719502DC74E8DA05F9F619E87406C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7CA23A7A" w14:textId="37404B2E" w:rsidR="00A033A3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REQO08_Comprovante }}</w:t>
                </w:r>
              </w:p>
            </w:tc>
          </w:sdtContent>
        </w:sdt>
      </w:tr>
      <w:tr w:rsidR="00A033A3" w:rsidRPr="00D316FB" w14:paraId="4DEAB540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09"/>
            <w:tag w:val="REQO09"/>
            <w:id w:val="501082640"/>
            <w:placeholder>
              <w:docPart w:val="45EE6650F9E747F08502127A1CAB4134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0B345B90" w14:textId="724CB86C" w:rsidR="00A033A3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REQO09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09_Analise"/>
            <w:tag w:val="REQO09_Analise"/>
            <w:id w:val="-349341813"/>
            <w:placeholder>
              <w:docPart w:val="CA88E185DFD64F208C0646C43BCC624E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2A94D58" w14:textId="2EB0BAD7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REQO09_Analise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09_Comprovante"/>
            <w:tag w:val="REQO09_Comprovante"/>
            <w:id w:val="1978109179"/>
            <w:placeholder>
              <w:docPart w:val="7E2335155D864811862A2939B7E0A2D6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64092559" w14:textId="73AF2BFD" w:rsidR="00A033A3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REQO09_Comprovante }}</w:t>
                </w:r>
              </w:p>
            </w:tc>
          </w:sdtContent>
        </w:sdt>
      </w:tr>
      <w:tr w:rsidR="00A033A3" w:rsidRPr="00D316FB" w14:paraId="5C5AC126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10"/>
            <w:tag w:val="REQO10"/>
            <w:id w:val="629756523"/>
            <w:placeholder>
              <w:docPart w:val="0D0040A032CF42269236124EF7347AA9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F9C0E82" w14:textId="16122B08" w:rsidR="00A033A3" w:rsidRPr="00D316FB" w:rsidRDefault="00A033A3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REQO10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10_Analise"/>
            <w:tag w:val="REQO10_Analise"/>
            <w:id w:val="97925268"/>
            <w:placeholder>
              <w:docPart w:val="79FB3E8FFAED4D7694C807A86FCCC44D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0E585AA" w14:textId="6CD872F4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REQO10_Analise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10_Comprovante"/>
            <w:tag w:val="REQO10_Comprovante"/>
            <w:id w:val="445042643"/>
            <w:placeholder>
              <w:docPart w:val="899006EA9124457DB3CA093FDA9978A8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1045AF17" w14:textId="221B83A5" w:rsidR="00A033A3" w:rsidRPr="00D316FB" w:rsidRDefault="00083354" w:rsidP="74D8BB19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REQO10_Comprovante }}</w:t>
                </w:r>
              </w:p>
            </w:tc>
          </w:sdtContent>
        </w:sdt>
      </w:tr>
      <w:tr w:rsidR="00D316FB" w:rsidRPr="00D316FB" w14:paraId="1F6AE5EE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11"/>
            <w:tag w:val="REQO11"/>
            <w:id w:val="199525921"/>
            <w:placeholder>
              <w:docPart w:val="8A6271AFF23E4A7B83FAF8ABE46DD8B4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C3768E9" w14:textId="7BE9B992" w:rsidR="00D316FB" w:rsidRPr="00D316FB" w:rsidRDefault="00D316FB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REQO11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11_Analise"/>
            <w:tag w:val="REQO11_Analise"/>
            <w:id w:val="1030384027"/>
            <w:placeholder>
              <w:docPart w:val="3DF2409591C945009663BC09C8FE9E89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4C0B192" w14:textId="570C2A1A" w:rsidR="00D316FB" w:rsidRPr="00D316FB" w:rsidRDefault="00D316FB" w:rsidP="00C40A17">
                <w:pPr>
                  <w:pStyle w:val="TableParagrap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REQO11_Analise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11_Comprovante"/>
            <w:tag w:val="REQO11_Comprovante"/>
            <w:id w:val="1926225096"/>
            <w:placeholder>
              <w:docPart w:val="AE9D16391C0041EE8FD7209EFD8E59D8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1F6922DB" w14:textId="1FC0816C" w:rsidR="00D316FB" w:rsidRPr="00D316FB" w:rsidRDefault="00D316FB" w:rsidP="74D8BB19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REQO11_Comprovante }}</w:t>
                </w:r>
              </w:p>
            </w:tc>
          </w:sdtContent>
        </w:sdt>
      </w:tr>
      <w:tr w:rsidR="00D316FB" w:rsidRPr="00D316FB" w14:paraId="57AA6512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12"/>
            <w:tag w:val="REQO12"/>
            <w:id w:val="-1748571705"/>
            <w:placeholder>
              <w:docPart w:val="1698246D8087457DA98A623A15DE4155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5BE69FE" w14:textId="6DD18F3A" w:rsidR="00D316FB" w:rsidRPr="00D316FB" w:rsidRDefault="00D316FB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REQO12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12_Analise"/>
            <w:tag w:val="REQO12_Analise"/>
            <w:id w:val="350617826"/>
            <w:placeholder>
              <w:docPart w:val="7550EAC02BB64759A987DEE1A6C08316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4F517BA" w14:textId="0FD5A3DF" w:rsidR="00D316FB" w:rsidRPr="00D316FB" w:rsidRDefault="00D316FB" w:rsidP="00C40A17">
                <w:pPr>
                  <w:pStyle w:val="TableParagrap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REQO12_Analise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12_Comprovante"/>
            <w:tag w:val="REQO12_Comprovante"/>
            <w:id w:val="-83069710"/>
            <w:placeholder>
              <w:docPart w:val="EDB746DD46F745E38EF697A115DC5B6B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599C2E55" w14:textId="6AA978B2" w:rsidR="00D316FB" w:rsidRPr="00D316FB" w:rsidRDefault="00D316FB" w:rsidP="74D8BB19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REQO12_Comprovante }}</w:t>
                </w:r>
              </w:p>
            </w:tc>
          </w:sdtContent>
        </w:sdt>
      </w:tr>
      <w:tr w:rsidR="00D316FB" w:rsidRPr="00D316FB" w14:paraId="377BC882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13"/>
            <w:tag w:val="REQO13"/>
            <w:id w:val="489229304"/>
            <w:placeholder>
              <w:docPart w:val="B24C12CDF5604935AF065428FB04DB86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46C63D7" w14:textId="3DFE0906" w:rsidR="00D316FB" w:rsidRPr="00D316FB" w:rsidRDefault="00D316FB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REQO13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13_Analise"/>
            <w:tag w:val="REQO13_Analise"/>
            <w:id w:val="-579217721"/>
            <w:placeholder>
              <w:docPart w:val="87DF1CC395B84AB88AC8D21C427501B7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D3F0BF1" w14:textId="7AE59A67" w:rsidR="00D316FB" w:rsidRPr="00D316FB" w:rsidRDefault="00D316FB" w:rsidP="00C40A17">
                <w:pPr>
                  <w:pStyle w:val="TableParagrap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REQO13_Analise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13_Comprovante"/>
            <w:tag w:val="REQO13_Comprovante"/>
            <w:id w:val="-867833891"/>
            <w:placeholder>
              <w:docPart w:val="6775DE0465A5430781B330136C7FF647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56B9F869" w14:textId="31F02DFE" w:rsidR="00D316FB" w:rsidRPr="00D316FB" w:rsidRDefault="00D316FB" w:rsidP="74D8BB19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REQO13_Comprovante }}</w:t>
                </w:r>
              </w:p>
            </w:tc>
          </w:sdtContent>
        </w:sdt>
      </w:tr>
      <w:tr w:rsidR="00D316FB" w:rsidRPr="00D316FB" w14:paraId="3E0BF643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14"/>
            <w:tag w:val="REQO14"/>
            <w:id w:val="-1626301314"/>
            <w:placeholder>
              <w:docPart w:val="A2265BE86FAC4010A96D4E01076AA402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37378E35" w14:textId="791C2678" w:rsidR="00D316FB" w:rsidRPr="00D316FB" w:rsidRDefault="00D316FB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REQO14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14_Analise"/>
            <w:tag w:val="REQO14_Analise"/>
            <w:id w:val="-1896264204"/>
            <w:placeholder>
              <w:docPart w:val="2E6DF67E0B454BA68714DF413E07451E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9575BEC" w14:textId="7542CB90" w:rsidR="00D316FB" w:rsidRPr="00D316FB" w:rsidRDefault="00D316FB" w:rsidP="00C40A17">
                <w:pPr>
                  <w:pStyle w:val="TableParagrap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REQO14_Analise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14_Comprovante"/>
            <w:tag w:val="REQO14_Comprovante"/>
            <w:id w:val="-1988615896"/>
            <w:placeholder>
              <w:docPart w:val="11B82F090A764CF688436D67AC08E5E4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576E5050" w14:textId="1FD20365" w:rsidR="00D316FB" w:rsidRPr="00D316FB" w:rsidRDefault="00D316FB" w:rsidP="74D8BB19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REQO14_Comprovante }}</w:t>
                </w:r>
              </w:p>
            </w:tc>
          </w:sdtContent>
        </w:sdt>
      </w:tr>
      <w:tr w:rsidR="00D316FB" w:rsidRPr="00D316FB" w14:paraId="3BC6DF9C" w14:textId="77777777" w:rsidTr="00083354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O15"/>
            <w:tag w:val="REQO15"/>
            <w:id w:val="-196697579"/>
            <w:placeholder>
              <w:docPart w:val="33CBB693A963432097FF2F1998882B5A"/>
            </w:placeholder>
            <w:showingPlcHdr/>
          </w:sdtPr>
          <w:sdtContent>
            <w:tc>
              <w:tcPr>
                <w:tcW w:w="4243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924F8BF" w14:textId="2C52E463" w:rsidR="00D316FB" w:rsidRPr="00D316FB" w:rsidRDefault="00D316FB" w:rsidP="00AD06E9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REQO15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O15_Analise"/>
            <w:tag w:val="REQO15_Analise"/>
            <w:id w:val="-872996523"/>
            <w:placeholder>
              <w:docPart w:val="8347CDBEE69B4C2DAFF69E564CA3CED5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A67A454" w14:textId="0BDEA8A8" w:rsidR="00D316FB" w:rsidRPr="00D316FB" w:rsidRDefault="00D316FB" w:rsidP="00C40A17">
                <w:pPr>
                  <w:pStyle w:val="TableParagrap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REQO15_Analise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O15_Comprovante"/>
            <w:tag w:val="REQO15_Comprovante"/>
            <w:id w:val="1912736027"/>
            <w:placeholder>
              <w:docPart w:val="4F162F5CD3194F80927323B89A640270"/>
            </w:placeholder>
            <w:showingPlcHdr/>
          </w:sdtPr>
          <w:sdtContent>
            <w:tc>
              <w:tcPr>
                <w:tcW w:w="3266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75182EC3" w14:textId="4739740A" w:rsidR="00D316FB" w:rsidRPr="00D316FB" w:rsidRDefault="00D316FB" w:rsidP="74D8BB19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REQO15_Comprovante }}</w:t>
                </w:r>
              </w:p>
            </w:tc>
          </w:sdtContent>
        </w:sdt>
      </w:tr>
    </w:tbl>
    <w:p w14:paraId="26B45A17" w14:textId="77777777" w:rsidR="00DD7743" w:rsidRPr="00924385" w:rsidRDefault="00DD7743" w:rsidP="00DD7743">
      <w:pPr>
        <w:pStyle w:val="Corpodetexto"/>
        <w:rPr>
          <w:sz w:val="24"/>
          <w:szCs w:val="24"/>
        </w:rPr>
      </w:pPr>
    </w:p>
    <w:tbl>
      <w:tblPr>
        <w:tblStyle w:val="TableNormal1"/>
        <w:tblW w:w="9787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4375"/>
        <w:gridCol w:w="2268"/>
        <w:gridCol w:w="3134"/>
        <w:gridCol w:w="10"/>
      </w:tblGrid>
      <w:tr w:rsidR="00A033A3" w:rsidRPr="00924385" w14:paraId="50D0470F" w14:textId="77777777" w:rsidTr="006C64CA">
        <w:trPr>
          <w:trHeight w:val="597"/>
          <w:jc w:val="center"/>
        </w:trPr>
        <w:tc>
          <w:tcPr>
            <w:tcW w:w="9787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2AEC9301" w14:textId="3EBAA187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REQUISITOS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DESEJÁVEIS</w:t>
            </w:r>
          </w:p>
        </w:tc>
      </w:tr>
      <w:tr w:rsidR="00A033A3" w:rsidRPr="00924385" w14:paraId="38F592DA" w14:textId="77777777" w:rsidTr="006C64CA">
        <w:trPr>
          <w:gridAfter w:val="1"/>
          <w:wAfter w:w="10" w:type="dxa"/>
          <w:trHeight w:val="621"/>
          <w:jc w:val="center"/>
        </w:trPr>
        <w:tc>
          <w:tcPr>
            <w:tcW w:w="4375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6142DF0B" w14:textId="77777777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REQUISITO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5D73859B" w14:textId="77777777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AVALIAÇÃO</w:t>
            </w:r>
          </w:p>
        </w:tc>
        <w:tc>
          <w:tcPr>
            <w:tcW w:w="3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33D978A1" w14:textId="77777777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COMPROVAÇÃO</w:t>
            </w:r>
          </w:p>
        </w:tc>
      </w:tr>
      <w:tr w:rsidR="00A033A3" w:rsidRPr="00924385" w14:paraId="719674DB" w14:textId="77777777" w:rsidTr="006C64CA">
        <w:trPr>
          <w:gridAfter w:val="1"/>
          <w:wAfter w:w="10" w:type="dxa"/>
          <w:trHeight w:val="606"/>
          <w:jc w:val="center"/>
        </w:trPr>
        <w:sdt>
          <w:sdtPr>
            <w:rPr>
              <w:rFonts w:ascii="Arial" w:hAnsi="Arial" w:cs="Arial"/>
            </w:rPr>
            <w:alias w:val="REQD01"/>
            <w:tag w:val="REQD01"/>
            <w:id w:val="590509031"/>
            <w:placeholder>
              <w:docPart w:val="DefaultPlaceholder_-1854013440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400F9148" w14:textId="576114C0" w:rsidR="00A033A3" w:rsidRPr="00D316FB" w:rsidRDefault="00083354" w:rsidP="006C64CA">
                <w:pPr>
                  <w:pStyle w:val="TableParagraph"/>
                  <w:ind w:right="129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REQD01 }}</w:t>
                </w:r>
              </w:p>
            </w:tc>
          </w:sdtContent>
        </w:sdt>
        <w:sdt>
          <w:sdtPr>
            <w:rPr>
              <w:rFonts w:ascii="Arial" w:eastAsia="Arial MT" w:hAnsi="Arial" w:cs="Arial"/>
            </w:rPr>
            <w:alias w:val="REQD01_Analise"/>
            <w:tag w:val="REQD01_Analise"/>
            <w:id w:val="-441374880"/>
            <w:placeholder>
              <w:docPart w:val="DefaultPlaceholder_-1854013440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30455A10" w14:textId="6BC40CE3" w:rsidR="00A033A3" w:rsidRPr="00D316FB" w:rsidRDefault="00083354" w:rsidP="00C40A17">
                <w:pPr>
                  <w:jc w:val="center"/>
                  <w:rPr>
                    <w:rFonts w:ascii="Arial" w:eastAsia="Arial MT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REQD01_Analise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REQD01_Comprovante"/>
            <w:tag w:val="REQD01_Comprovante"/>
            <w:id w:val="840037590"/>
            <w:placeholder>
              <w:docPart w:val="DefaultPlaceholder_-1854013440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6F9CE8A8" w14:textId="10F5B190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REQD01_Comprovante }}</w:t>
                </w:r>
              </w:p>
            </w:tc>
          </w:sdtContent>
        </w:sdt>
      </w:tr>
      <w:tr w:rsidR="00A033A3" w:rsidRPr="00924385" w14:paraId="1E8FFE23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2"/>
            <w:tag w:val="REQD02"/>
            <w:id w:val="1437096982"/>
            <w:placeholder>
              <w:docPart w:val="95D9CB2F780A426DB287B5A51A75DCAB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340DF144" w14:textId="055FD112" w:rsidR="00A033A3" w:rsidRPr="00D316FB" w:rsidRDefault="00083354" w:rsidP="006C64CA">
                <w:pPr>
                  <w:adjustRightInd w:val="0"/>
                  <w:ind w:right="129"/>
                  <w:jc w:val="bot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REQD02 }}</w:t>
                </w:r>
              </w:p>
            </w:tc>
          </w:sdtContent>
        </w:sdt>
        <w:sdt>
          <w:sdtPr>
            <w:rPr>
              <w:rFonts w:ascii="Arial" w:eastAsia="Arial MT" w:hAnsi="Arial" w:cs="Arial"/>
            </w:rPr>
            <w:alias w:val="REQD02_Analise"/>
            <w:tag w:val="REQD02_Analise"/>
            <w:id w:val="1167598142"/>
            <w:placeholder>
              <w:docPart w:val="5EBB546D523843D782821E4ED071EA26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5ED9359" w14:textId="74FD7ABB" w:rsidR="00A033A3" w:rsidRPr="00D316FB" w:rsidRDefault="00083354" w:rsidP="00C40A17">
                <w:pPr>
                  <w:jc w:val="center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REQD02_Analise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2_Comprovante"/>
            <w:tag w:val="REQD02_Comprovante"/>
            <w:id w:val="-1677645371"/>
            <w:placeholder>
              <w:docPart w:val="DefaultPlaceholder_-1854013440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563A8869" w14:textId="6011BCA7" w:rsidR="00A033A3" w:rsidRPr="00D316FB" w:rsidRDefault="00FA02EC" w:rsidP="006C64CA">
                <w:pPr>
                  <w:pStyle w:val="TableParagraph"/>
                  <w:spacing w:line="276" w:lineRule="auto"/>
                  <w:jc w:val="left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REQD02_Comprovante }}</w:t>
                </w:r>
              </w:p>
            </w:tc>
          </w:sdtContent>
        </w:sdt>
      </w:tr>
      <w:tr w:rsidR="00A033A3" w:rsidRPr="00924385" w14:paraId="6DD4BC51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3"/>
            <w:tag w:val="REQD03"/>
            <w:id w:val="-186439653"/>
            <w:placeholder>
              <w:docPart w:val="18940D26A7CF4103B86061CBF749EEB1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5153DF7" w14:textId="74B71C37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REQD03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03_Analise"/>
            <w:tag w:val="REQD03_Analise"/>
            <w:id w:val="-2088452652"/>
            <w:placeholder>
              <w:docPart w:val="154031483FFD4A2D896961CDD60BA626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AF6D783" w14:textId="66631A8F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REQD03_Analise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3_Comprovante"/>
            <w:tag w:val="REQD03_Comprovante"/>
            <w:id w:val="-1098331113"/>
            <w:placeholder>
              <w:docPart w:val="C3F9586DF9DB4CC89C50BDAF960724E1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1AB6B1EE" w14:textId="78C3DA15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REQD03_Comprovante }}</w:t>
                </w:r>
              </w:p>
            </w:tc>
          </w:sdtContent>
        </w:sdt>
      </w:tr>
      <w:tr w:rsidR="00A033A3" w:rsidRPr="00924385" w14:paraId="100A6E07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4"/>
            <w:tag w:val="REQD04"/>
            <w:id w:val="1673686607"/>
            <w:placeholder>
              <w:docPart w:val="5183069010654D82B21A9AEA3F13A409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5496CDC" w14:textId="120F528A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REQD04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04_Analise"/>
            <w:tag w:val="REQD04_Analise"/>
            <w:id w:val="1425544995"/>
            <w:placeholder>
              <w:docPart w:val="04DDA7F8807E40EF8ED33DBC26EB9213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3CE1EA18" w14:textId="6DE7BD9A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REQD04_Analise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4_Comprovante"/>
            <w:tag w:val="REQD04_Comprovante"/>
            <w:id w:val="-164716010"/>
            <w:placeholder>
              <w:docPart w:val="C956C83DE8C94F798957A9E7C6DB92A1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41DE8112" w14:textId="3EB2EE46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REQD04_Comprovante }}</w:t>
                </w:r>
              </w:p>
            </w:tc>
          </w:sdtContent>
        </w:sdt>
      </w:tr>
      <w:tr w:rsidR="00A033A3" w:rsidRPr="00924385" w14:paraId="78D166A2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5"/>
            <w:tag w:val="REQD05"/>
            <w:id w:val="47660454"/>
            <w:placeholder>
              <w:docPart w:val="C847F8A2F34D489A80426D9F5190C9E2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B2BB7E3" w14:textId="2A7B8241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REQD05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05_Analise"/>
            <w:tag w:val="REQD05_Analise"/>
            <w:id w:val="191585084"/>
            <w:placeholder>
              <w:docPart w:val="DA3ACAF42FB84E76929CC8B7010BC51C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73A8C41" w14:textId="332559ED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REQD05_Analise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5_Comprovante"/>
            <w:tag w:val="REQD05_Comprovante"/>
            <w:id w:val="-1066339209"/>
            <w:placeholder>
              <w:docPart w:val="4CF9396FBC8F4DD28DAFEC158C963F94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7C237F23" w14:textId="74521F75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REQD05_Comprovante }}</w:t>
                </w:r>
              </w:p>
            </w:tc>
          </w:sdtContent>
        </w:sdt>
      </w:tr>
      <w:tr w:rsidR="00A033A3" w:rsidRPr="00924385" w14:paraId="52FED718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6"/>
            <w:tag w:val="REQD06"/>
            <w:id w:val="-1456096425"/>
            <w:placeholder>
              <w:docPart w:val="8A0B0A0AF5AA42BDADBDCEB3311DFF22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45B5E0C" w14:textId="3025DC8F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REQD06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06_Analise"/>
            <w:tag w:val="REQD06_Analise"/>
            <w:id w:val="-1192525882"/>
            <w:placeholder>
              <w:docPart w:val="399CA445D65B4CF3A8D48598C6DE5E54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033BC51" w14:textId="18E67DA3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REQD06_Analise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6_Comprovante"/>
            <w:tag w:val="REQD06_Comprovante"/>
            <w:id w:val="-1286502677"/>
            <w:placeholder>
              <w:docPart w:val="55FB43BBD60543E8A7A144887CE523BF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2BCC2D9E" w14:textId="1FD20221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REQD06_Comprovante }}</w:t>
                </w:r>
              </w:p>
            </w:tc>
          </w:sdtContent>
        </w:sdt>
      </w:tr>
      <w:tr w:rsidR="00A033A3" w:rsidRPr="00924385" w14:paraId="241B487C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7"/>
            <w:tag w:val="REQD07"/>
            <w:id w:val="399643308"/>
            <w:placeholder>
              <w:docPart w:val="C0A21AEDE3FE4BFC9B86E9AE2C4EA0C1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58EA59D" w14:textId="518EDD1A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REQD07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07_Analise"/>
            <w:tag w:val="REQD07_Analise"/>
            <w:id w:val="1177076259"/>
            <w:placeholder>
              <w:docPart w:val="4B5D6F1AF5CF41128F074D9DEB4BB3BE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C742F1C" w14:textId="0C6157E0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REQD07_Analise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7_Comprovante"/>
            <w:tag w:val="REQD07_Comprovante"/>
            <w:id w:val="1150180302"/>
            <w:placeholder>
              <w:docPart w:val="A73878ADC91A4939801CC03F26ABB691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30400C0E" w14:textId="2BBD7CD9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REQD07_Comprovante }}</w:t>
                </w:r>
              </w:p>
            </w:tc>
          </w:sdtContent>
        </w:sdt>
      </w:tr>
      <w:tr w:rsidR="00A033A3" w:rsidRPr="00924385" w14:paraId="6978BF73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8"/>
            <w:tag w:val="REQD08"/>
            <w:id w:val="-2129925592"/>
            <w:placeholder>
              <w:docPart w:val="E26FCE36B64145969240BCDF00D2D141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45B876E4" w14:textId="39316194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REQD08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08_Analise"/>
            <w:tag w:val="REQD08_Analise"/>
            <w:id w:val="-1653676783"/>
            <w:placeholder>
              <w:docPart w:val="00200851A15C4985B1FE90A2CE1B2187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0B5EB5C" w14:textId="181C8D98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REQD08_Analise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8_Comprovante"/>
            <w:tag w:val="REQD08_Comprovante"/>
            <w:id w:val="-1414458205"/>
            <w:placeholder>
              <w:docPart w:val="4968474CBF2A4922A5A2F83C5D9C49C4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6E12FCCA" w14:textId="77D46896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REQD08_Comprovante }}</w:t>
                </w:r>
              </w:p>
            </w:tc>
          </w:sdtContent>
        </w:sdt>
      </w:tr>
      <w:tr w:rsidR="00A033A3" w:rsidRPr="00924385" w14:paraId="254B7D11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09"/>
            <w:tag w:val="REQD09"/>
            <w:id w:val="1911801228"/>
            <w:placeholder>
              <w:docPart w:val="1130E2D41BB544E0964F6D422144EBA9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8559889" w14:textId="001F5866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REQD09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09_Analise"/>
            <w:tag w:val="REQD09_Analise"/>
            <w:id w:val="-1068649551"/>
            <w:placeholder>
              <w:docPart w:val="9664AF124EC64C1C937F1DF27CC542AD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6C99FFA" w14:textId="7AC3D58E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REQD09_Analise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09_Comprovante"/>
            <w:tag w:val="REQD09_Comprovante"/>
            <w:id w:val="-121855981"/>
            <w:placeholder>
              <w:docPart w:val="ED959CF5E3C64A24B37A92F2888C2508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600B1C59" w14:textId="2FABC9C2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REQD09_Comprovante }}</w:t>
                </w:r>
              </w:p>
            </w:tc>
          </w:sdtContent>
        </w:sdt>
      </w:tr>
      <w:tr w:rsidR="00A033A3" w:rsidRPr="00924385" w14:paraId="7E4195AE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REQD10"/>
            <w:tag w:val="REQD10"/>
            <w:id w:val="-1696306268"/>
            <w:placeholder>
              <w:docPart w:val="1936312676F7438F880D5297BD582F60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C09BCE1" w14:textId="6B5B0115" w:rsidR="00A033A3" w:rsidRPr="00D316FB" w:rsidRDefault="00083354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REQD10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REQD10_Analise"/>
            <w:tag w:val="REQD10_Analise"/>
            <w:id w:val="846289136"/>
            <w:placeholder>
              <w:docPart w:val="301663839EA24744A87F2EFE303891E9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C9FFD6B" w14:textId="2339CECB" w:rsidR="00A033A3" w:rsidRPr="00D316FB" w:rsidRDefault="00083354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REQD10_Analise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</w:rPr>
            <w:alias w:val="REQD10_Comprovante"/>
            <w:tag w:val="REQD10_Comprovante"/>
            <w:id w:val="-1991164460"/>
            <w:placeholder>
              <w:docPart w:val="CED6798B5BAF4C82A701B1687B2E0489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20C9F17A" w14:textId="2606E3A9" w:rsidR="00A033A3" w:rsidRPr="00D316FB" w:rsidRDefault="00FA02EC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REQD10_Comprovante }}</w:t>
                </w:r>
              </w:p>
            </w:tc>
          </w:sdtContent>
        </w:sdt>
      </w:tr>
    </w:tbl>
    <w:p w14:paraId="75BD68C4" w14:textId="7601EE79" w:rsidR="00FA02EC" w:rsidRDefault="00FA02EC">
      <w:pPr>
        <w:rPr>
          <w:rFonts w:ascii="Arial" w:hAnsi="Arial" w:cs="Arial"/>
          <w:sz w:val="24"/>
          <w:szCs w:val="24"/>
        </w:rPr>
      </w:pPr>
    </w:p>
    <w:p w14:paraId="010D4AF9" w14:textId="77777777" w:rsidR="00A033A3" w:rsidRDefault="00A033A3">
      <w:pPr>
        <w:rPr>
          <w:rFonts w:ascii="Arial" w:hAnsi="Arial" w:cs="Arial"/>
          <w:sz w:val="24"/>
          <w:szCs w:val="24"/>
        </w:rPr>
      </w:pPr>
    </w:p>
    <w:tbl>
      <w:tblPr>
        <w:tblStyle w:val="TableNormal1"/>
        <w:tblW w:w="9787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4375"/>
        <w:gridCol w:w="2268"/>
        <w:gridCol w:w="3134"/>
        <w:gridCol w:w="10"/>
      </w:tblGrid>
      <w:tr w:rsidR="00A033A3" w:rsidRPr="00924385" w14:paraId="1F791C3A" w14:textId="77777777" w:rsidTr="006C64CA">
        <w:trPr>
          <w:trHeight w:val="597"/>
          <w:jc w:val="center"/>
        </w:trPr>
        <w:tc>
          <w:tcPr>
            <w:tcW w:w="9787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7E690F33" w14:textId="40FC4C7C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CERTIFICAÇÕES OBRIGATÓRIAS</w:t>
            </w:r>
          </w:p>
        </w:tc>
      </w:tr>
      <w:tr w:rsidR="00A033A3" w:rsidRPr="00924385" w14:paraId="789BB5B5" w14:textId="77777777" w:rsidTr="006C64CA">
        <w:trPr>
          <w:gridAfter w:val="1"/>
          <w:wAfter w:w="10" w:type="dxa"/>
          <w:trHeight w:val="621"/>
          <w:jc w:val="center"/>
        </w:trPr>
        <w:tc>
          <w:tcPr>
            <w:tcW w:w="4375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043CAAED" w14:textId="49A4A669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CERTIFICAÇÃO</w:t>
            </w:r>
          </w:p>
        </w:tc>
        <w:tc>
          <w:tcPr>
            <w:tcW w:w="2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2675EF03" w14:textId="77777777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AVALIAÇÃO</w:t>
            </w:r>
          </w:p>
        </w:tc>
        <w:tc>
          <w:tcPr>
            <w:tcW w:w="3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17365D" w:themeFill="text2" w:themeFillShade="BF"/>
            <w:vAlign w:val="center"/>
          </w:tcPr>
          <w:p w14:paraId="155F0050" w14:textId="77777777" w:rsidR="00A033A3" w:rsidRPr="00924385" w:rsidRDefault="00A033A3" w:rsidP="006C64CA">
            <w:pPr>
              <w:pStyle w:val="TableParagraph"/>
              <w:spacing w:before="72"/>
              <w:ind w:left="-1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COMPROVAÇÃO</w:t>
            </w:r>
          </w:p>
        </w:tc>
      </w:tr>
      <w:tr w:rsidR="00A033A3" w:rsidRPr="00924385" w14:paraId="39576BB7" w14:textId="77777777" w:rsidTr="006C64CA">
        <w:trPr>
          <w:gridAfter w:val="1"/>
          <w:wAfter w:w="10" w:type="dxa"/>
          <w:trHeight w:val="606"/>
          <w:jc w:val="center"/>
        </w:trPr>
        <w:sdt>
          <w:sdtPr>
            <w:rPr>
              <w:rFonts w:ascii="Arial" w:hAnsi="Arial" w:cs="Arial"/>
            </w:rPr>
            <w:alias w:val="CERO01"/>
            <w:tag w:val="CERO01"/>
            <w:id w:val="-1374222243"/>
            <w:placeholder>
              <w:docPart w:val="DefaultPlaceholder_-1854013440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0896C6E3" w14:textId="186596BC" w:rsidR="00A033A3" w:rsidRPr="00D316FB" w:rsidRDefault="00FA02EC" w:rsidP="006C64CA">
                <w:pPr>
                  <w:pStyle w:val="TableParagraph"/>
                  <w:ind w:right="129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CERO01 }}</w:t>
                </w:r>
              </w:p>
            </w:tc>
          </w:sdtContent>
        </w:sdt>
        <w:sdt>
          <w:sdtPr>
            <w:rPr>
              <w:rFonts w:ascii="Arial" w:eastAsia="Arial MT" w:hAnsi="Arial" w:cs="Arial"/>
            </w:rPr>
            <w:alias w:val="CERO01_Analise"/>
            <w:tag w:val="CERO01_Analise"/>
            <w:id w:val="861940321"/>
            <w:placeholder>
              <w:docPart w:val="DefaultPlaceholder_-1854013440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B5895C2" w14:textId="1674D850" w:rsidR="00A033A3" w:rsidRPr="00D316FB" w:rsidRDefault="00FA02EC" w:rsidP="00C40A17">
                <w:pPr>
                  <w:jc w:val="center"/>
                  <w:rPr>
                    <w:rFonts w:ascii="Arial" w:eastAsia="Arial MT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CERO01_Analise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1_Comprovante"/>
            <w:tag w:val="CERO01_Comprovante"/>
            <w:id w:val="-1302525724"/>
            <w:placeholder>
              <w:docPart w:val="DefaultPlaceholder_-1854013440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3075FC29" w14:textId="29853497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  <w:bCs/>
                    <w:color w:val="000000" w:themeColor="text1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CERO01_Comprovante }}</w:t>
                </w:r>
              </w:p>
            </w:tc>
          </w:sdtContent>
        </w:sdt>
      </w:tr>
      <w:tr w:rsidR="00A033A3" w:rsidRPr="00924385" w14:paraId="4701EB6B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2"/>
            <w:tag w:val="CERO02"/>
            <w:id w:val="-1514220328"/>
            <w:placeholder>
              <w:docPart w:val="CC2F5C0A74AE490C8A55B9A1F80A2C25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9CC1582" w14:textId="642C8590" w:rsidR="00A033A3" w:rsidRPr="00D316FB" w:rsidRDefault="00FA02EC" w:rsidP="006C64CA">
                <w:pPr>
                  <w:adjustRightInd w:val="0"/>
                  <w:ind w:right="129"/>
                  <w:jc w:val="both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CERO02 }}</w:t>
                </w:r>
              </w:p>
            </w:tc>
          </w:sdtContent>
        </w:sdt>
        <w:sdt>
          <w:sdtPr>
            <w:rPr>
              <w:rFonts w:ascii="Arial" w:eastAsia="Arial MT" w:hAnsi="Arial" w:cs="Arial"/>
            </w:rPr>
            <w:alias w:val="CERO02_Analise"/>
            <w:tag w:val="CERO02_Analise"/>
            <w:id w:val="25685992"/>
            <w:placeholder>
              <w:docPart w:val="12C7E8083649412AA24F90CFD79966A4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56207BF" w14:textId="08F0EEE9" w:rsidR="00A033A3" w:rsidRPr="00D316FB" w:rsidRDefault="00FA02EC" w:rsidP="00C40A17">
                <w:pPr>
                  <w:jc w:val="center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CERO02_Analise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2_Comprovante"/>
            <w:tag w:val="CERO02_Comprovante"/>
            <w:id w:val="541944890"/>
            <w:placeholder>
              <w:docPart w:val="0000C565D605448890713C9862CDE64B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2CD01D54" w14:textId="2BB946B8" w:rsidR="00A033A3" w:rsidRPr="00D316FB" w:rsidRDefault="00DF797F" w:rsidP="006C64CA">
                <w:pPr>
                  <w:pStyle w:val="TableParagraph"/>
                  <w:spacing w:line="276" w:lineRule="auto"/>
                  <w:jc w:val="left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CERO02_Comprovante }}</w:t>
                </w:r>
              </w:p>
            </w:tc>
          </w:sdtContent>
        </w:sdt>
      </w:tr>
      <w:tr w:rsidR="00A033A3" w:rsidRPr="00924385" w14:paraId="7448045B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3"/>
            <w:tag w:val="CERO03"/>
            <w:id w:val="1159735710"/>
            <w:placeholder>
              <w:docPart w:val="5E5DF473A8804B4094FC8DEC58C2E609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2FB141C9" w14:textId="6D180C79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CERO03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03_Analise"/>
            <w:tag w:val="CERO03_Analise"/>
            <w:id w:val="2057048862"/>
            <w:placeholder>
              <w:docPart w:val="1D39DE4ED3B6479C8E311D757862DB31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3E3594A9" w14:textId="50BF983A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CERO03_Analise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3_Comprovante"/>
            <w:tag w:val="CERO03_Comprovante"/>
            <w:id w:val="1840419539"/>
            <w:placeholder>
              <w:docPart w:val="D88DFC65A72B40C4B4A447B41B4A1A6C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2894ECAA" w14:textId="0A3001AB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CERO03_Comprovante }}</w:t>
                </w:r>
              </w:p>
            </w:tc>
          </w:sdtContent>
        </w:sdt>
      </w:tr>
      <w:tr w:rsidR="00A033A3" w:rsidRPr="00924385" w14:paraId="42D16842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4"/>
            <w:tag w:val="CERO04"/>
            <w:id w:val="-403372095"/>
            <w:placeholder>
              <w:docPart w:val="067FF065B70E42D390D96E230FF9F718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09DC05A8" w14:textId="65BBD654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CERO04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04_Analise"/>
            <w:tag w:val="CERO04_Analise"/>
            <w:id w:val="-380094067"/>
            <w:placeholder>
              <w:docPart w:val="CE8013DB7C244A24A53A9428A68F6D1E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58D1B567" w14:textId="1B1A1CAA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CERO04_Analise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4_Comprovante"/>
            <w:tag w:val="CERO04_Comprovante"/>
            <w:id w:val="-68041357"/>
            <w:placeholder>
              <w:docPart w:val="6BC7BA88D05D4134A1FC77F953761B86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0029132D" w14:textId="1E7ECBC7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CERO04_Comprovante }}</w:t>
                </w:r>
              </w:p>
            </w:tc>
          </w:sdtContent>
        </w:sdt>
      </w:tr>
      <w:tr w:rsidR="00A033A3" w:rsidRPr="00924385" w14:paraId="3E1A50ED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5"/>
            <w:tag w:val="CERO05"/>
            <w:id w:val="876895701"/>
            <w:placeholder>
              <w:docPart w:val="DEF9518F65A14D709851E3F88066E8B1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6998DAE" w14:textId="05E2F3D1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CERO05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05_Analise"/>
            <w:tag w:val="CERO05_Analise"/>
            <w:id w:val="-1111364027"/>
            <w:placeholder>
              <w:docPart w:val="3E9860C3552542EA8AFAE9EF5C59961A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BDD5567" w14:textId="14753908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CERO05_Analise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5_Comprovante"/>
            <w:tag w:val="CERO05_Comprovante"/>
            <w:id w:val="-133487138"/>
            <w:placeholder>
              <w:docPart w:val="B1607FEA33B845FD8352FCC8F0C6362A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752240BC" w14:textId="00856E5B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CERO05_Comprovante }}</w:t>
                </w:r>
              </w:p>
            </w:tc>
          </w:sdtContent>
        </w:sdt>
      </w:tr>
      <w:tr w:rsidR="00A033A3" w:rsidRPr="00924385" w14:paraId="41A51B9C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6"/>
            <w:tag w:val="CERO06"/>
            <w:id w:val="-856965054"/>
            <w:placeholder>
              <w:docPart w:val="954005D9D9A449D4B2A0CCB14EC9E8CF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29F6BD7" w14:textId="7BC1A89A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CERO06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06_Analise"/>
            <w:tag w:val="CERO06_Analise"/>
            <w:id w:val="1211996459"/>
            <w:placeholder>
              <w:docPart w:val="30BCAE38920A4F7485DB64CA6ED2A21F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08F8E57C" w14:textId="32BEF3D9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CERO06_Analise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6_Comprovante"/>
            <w:tag w:val="CERO06_Comprovante"/>
            <w:id w:val="2102906723"/>
            <w:placeholder>
              <w:docPart w:val="CDC0989DCF9C4EADB10620FBC45C22AD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4F88795F" w14:textId="313315C7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CERO06_Comprovante }}</w:t>
                </w:r>
              </w:p>
            </w:tc>
          </w:sdtContent>
        </w:sdt>
      </w:tr>
      <w:tr w:rsidR="00A033A3" w:rsidRPr="00924385" w14:paraId="46401810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7"/>
            <w:tag w:val="CERO07"/>
            <w:id w:val="-1442143782"/>
            <w:placeholder>
              <w:docPart w:val="E8F3326FF2DC4625AE562B0C85B90FCD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621114D" w14:textId="489B0078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CERO07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07_Analise"/>
            <w:tag w:val="CERO07_Analise"/>
            <w:id w:val="375976400"/>
            <w:placeholder>
              <w:docPart w:val="1CDFC8EF2C7C4F16BA97F91AE3ABB487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DA1AACF" w14:textId="115CE135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CERO07_Analise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7_Comprovante"/>
            <w:tag w:val="CERO07_Comprovante"/>
            <w:id w:val="-1809860971"/>
            <w:placeholder>
              <w:docPart w:val="808B14EDFB004D61ABC8E99FDFD5E173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6E22C081" w14:textId="722ADA4E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CERO07_Comprovante }}</w:t>
                </w:r>
              </w:p>
            </w:tc>
          </w:sdtContent>
        </w:sdt>
      </w:tr>
      <w:tr w:rsidR="00A033A3" w:rsidRPr="00924385" w14:paraId="122D4F8B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8"/>
            <w:tag w:val="CERO08"/>
            <w:id w:val="1980880644"/>
            <w:placeholder>
              <w:docPart w:val="FB644FFAEE644CFDAA2BC67B8E3008A5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23E7F9C0" w14:textId="0F51E14C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CERO08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08_Analise"/>
            <w:tag w:val="CERO08_Analise"/>
            <w:id w:val="-725760841"/>
            <w:placeholder>
              <w:docPart w:val="5E8D55B44A074C6AA5EFDB03F67EC399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5650FB9" w14:textId="063A5293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CERO08_Analise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8_Comprovante"/>
            <w:tag w:val="CERO08_Comprovante"/>
            <w:id w:val="-779021249"/>
            <w:placeholder>
              <w:docPart w:val="BBF3DF7CE6A94074B89667ABE4696DE2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6118DEEF" w14:textId="090DF7F2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CERO08_Comprovante }}</w:t>
                </w:r>
              </w:p>
            </w:tc>
          </w:sdtContent>
        </w:sdt>
      </w:tr>
      <w:tr w:rsidR="00A033A3" w:rsidRPr="00924385" w14:paraId="29A0B0B2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09"/>
            <w:tag w:val="CERO09"/>
            <w:id w:val="-1257983941"/>
            <w:placeholder>
              <w:docPart w:val="D4DFE843F774489498413170E9606C99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6F513D5E" w14:textId="10E29FF2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CERO09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09_Analise"/>
            <w:tag w:val="CERO09_Analise"/>
            <w:id w:val="1658648278"/>
            <w:placeholder>
              <w:docPart w:val="5004479EA0944548AADA76C5333C791F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AAC2FFE" w14:textId="707ABE80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CERO09_Analise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09_Comprovante"/>
            <w:tag w:val="CERO09_Comprovante"/>
            <w:id w:val="-1059161711"/>
            <w:placeholder>
              <w:docPart w:val="7BFBC0A0B2AD40578B5DE24107290582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5AB9EC07" w14:textId="018696CC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CERO09_Comprovante }}</w:t>
                </w:r>
              </w:p>
            </w:tc>
          </w:sdtContent>
        </w:sdt>
      </w:tr>
      <w:tr w:rsidR="00A033A3" w:rsidRPr="00924385" w14:paraId="5D0EFE42" w14:textId="77777777" w:rsidTr="006C64CA">
        <w:trPr>
          <w:gridAfter w:val="1"/>
          <w:wAfter w:w="10" w:type="dxa"/>
          <w:trHeight w:val="1400"/>
          <w:jc w:val="center"/>
        </w:trPr>
        <w:sdt>
          <w:sdtPr>
            <w:rPr>
              <w:rFonts w:ascii="Arial" w:hAnsi="Arial" w:cs="Arial"/>
            </w:rPr>
            <w:alias w:val="CERO10"/>
            <w:tag w:val="CERO10"/>
            <w:id w:val="52127548"/>
            <w:placeholder>
              <w:docPart w:val="30A02BC7D3E54BD2A43BBB0916AC77E5"/>
            </w:placeholder>
            <w:showingPlcHdr/>
          </w:sdtPr>
          <w:sdtContent>
            <w:tc>
              <w:tcPr>
                <w:tcW w:w="4375" w:type="dxa"/>
                <w:tcBorders>
                  <w:top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14A76293" w14:textId="5EC38FBD" w:rsidR="00A033A3" w:rsidRPr="00D316FB" w:rsidRDefault="00FA02EC" w:rsidP="006C64CA">
                <w:pPr>
                  <w:pStyle w:val="TableParagraph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CERO10 }}</w:t>
                </w:r>
              </w:p>
            </w:tc>
          </w:sdtContent>
        </w:sdt>
        <w:sdt>
          <w:sdtPr>
            <w:rPr>
              <w:rFonts w:ascii="Arial" w:hAnsi="Arial" w:cs="Arial"/>
              <w:lang w:val="pt-BR"/>
            </w:rPr>
            <w:alias w:val="CERO10_Analise"/>
            <w:tag w:val="CERO10_Analise"/>
            <w:id w:val="1724025596"/>
            <w:placeholder>
              <w:docPart w:val="74F34BE9B0064454A2FA35CF66D8C071"/>
            </w:placeholder>
            <w:showingPlcHdr/>
          </w:sdtPr>
          <w:sdtContent>
            <w:tc>
              <w:tcPr>
                <w:tcW w:w="2268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  <w:vAlign w:val="center"/>
              </w:tcPr>
              <w:p w14:paraId="747D66EF" w14:textId="256053A3" w:rsidR="00A033A3" w:rsidRPr="00D316FB" w:rsidRDefault="00FA02EC" w:rsidP="00C40A17">
                <w:pPr>
                  <w:pStyle w:val="TableParagraph"/>
                  <w:rPr>
                    <w:rFonts w:ascii="Arial" w:hAnsi="Arial" w:cs="Arial"/>
                    <w:bCs/>
                  </w:rPr>
                </w:pPr>
                <w:r>
                  <w:rPr>
                    <w:rStyle w:val="TextodoEspaoReservado"/>
                    <w:rFonts w:ascii="Arial" w:hAnsi="Arial" w:cs="Arial"/>
                    <w:lang w:val="pt-BR"/>
                  </w:rPr>
                  <w:t xml:space="preserve">{{ CERO10_Analise }}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color w:val="000000" w:themeColor="text1"/>
            </w:rPr>
            <w:alias w:val="CERO10_Comprovante"/>
            <w:tag w:val="CERO10_Comprovante"/>
            <w:id w:val="-1925873546"/>
            <w:placeholder>
              <w:docPart w:val="144C9F0A811D4432BF828830B24EB78E"/>
            </w:placeholder>
            <w:showingPlcHdr/>
          </w:sdtPr>
          <w:sdtContent>
            <w:tc>
              <w:tcPr>
                <w:tcW w:w="3134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</w:tcBorders>
                <w:vAlign w:val="center"/>
              </w:tcPr>
              <w:p w14:paraId="09E2CE3F" w14:textId="4E256401" w:rsidR="00A033A3" w:rsidRPr="00D316FB" w:rsidRDefault="00DF797F" w:rsidP="006C64CA">
                <w:pPr>
                  <w:pStyle w:val="TableParagraph"/>
                  <w:jc w:val="left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CERO10_Comprovante }}</w:t>
                </w:r>
              </w:p>
            </w:tc>
          </w:sdtContent>
        </w:sdt>
      </w:tr>
    </w:tbl>
    <w:p w14:paraId="6DA98AAA" w14:textId="77777777" w:rsidR="00A033A3" w:rsidRDefault="00A033A3">
      <w:pPr>
        <w:rPr>
          <w:rFonts w:ascii="Arial" w:hAnsi="Arial" w:cs="Arial"/>
          <w:sz w:val="24"/>
          <w:szCs w:val="24"/>
        </w:rPr>
      </w:pPr>
    </w:p>
    <w:p w14:paraId="7B850D4F" w14:textId="77777777" w:rsidR="00A033A3" w:rsidRPr="00924385" w:rsidRDefault="00A033A3">
      <w:pPr>
        <w:rPr>
          <w:rFonts w:ascii="Arial" w:hAnsi="Arial" w:cs="Arial"/>
          <w:sz w:val="24"/>
          <w:szCs w:val="24"/>
        </w:rPr>
      </w:pPr>
    </w:p>
    <w:tbl>
      <w:tblPr>
        <w:tblStyle w:val="TableNormal1"/>
        <w:tblW w:w="9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126"/>
        <w:gridCol w:w="5266"/>
      </w:tblGrid>
      <w:tr w:rsidR="00625D18" w:rsidRPr="00924385" w14:paraId="4693F937" w14:textId="77777777" w:rsidTr="00005FB9">
        <w:trPr>
          <w:trHeight w:val="552"/>
        </w:trPr>
        <w:tc>
          <w:tcPr>
            <w:tcW w:w="979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7365D" w:themeFill="text2" w:themeFillShade="BF"/>
            <w:vAlign w:val="center"/>
          </w:tcPr>
          <w:p w14:paraId="764B6CA5" w14:textId="6EA2915A" w:rsidR="00625D18" w:rsidRPr="00924385" w:rsidRDefault="00625D18" w:rsidP="00005FB9">
            <w:pPr>
              <w:pStyle w:val="TableParagraph"/>
              <w:ind w:left="1379" w:right="1359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REQUISITOS COMPORTAMENTAIS</w:t>
            </w:r>
          </w:p>
        </w:tc>
      </w:tr>
      <w:tr w:rsidR="00D96DB4" w:rsidRPr="00924385" w14:paraId="260BA409" w14:textId="77777777" w:rsidTr="00A033A3">
        <w:trPr>
          <w:trHeight w:val="552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7365D" w:themeFill="text2" w:themeFillShade="BF"/>
            <w:vAlign w:val="center"/>
          </w:tcPr>
          <w:p w14:paraId="35CC95D0" w14:textId="5B65CBBB" w:rsidR="00625D18" w:rsidRPr="00924385" w:rsidRDefault="00625D18" w:rsidP="0076587B">
            <w:pPr>
              <w:pStyle w:val="TableParagraph"/>
              <w:spacing w:before="177"/>
              <w:ind w:left="-79" w:hanging="86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REQUISITO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7365D" w:themeFill="text2" w:themeFillShade="BF"/>
            <w:vAlign w:val="center"/>
          </w:tcPr>
          <w:p w14:paraId="049C1672" w14:textId="01019938" w:rsidR="00625D18" w:rsidRPr="00924385" w:rsidRDefault="00005FB9" w:rsidP="0076587B">
            <w:pPr>
              <w:pStyle w:val="TableParagraph"/>
              <w:spacing w:before="150"/>
              <w:ind w:right="-12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AVALIAÇÃO</w:t>
            </w:r>
          </w:p>
        </w:tc>
        <w:tc>
          <w:tcPr>
            <w:tcW w:w="5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7365D" w:themeFill="text2" w:themeFillShade="BF"/>
            <w:vAlign w:val="center"/>
          </w:tcPr>
          <w:p w14:paraId="7315CAA2" w14:textId="5F265504" w:rsidR="00625D18" w:rsidRPr="00924385" w:rsidRDefault="00625D18" w:rsidP="0076587B">
            <w:pPr>
              <w:pStyle w:val="TableParagraph"/>
              <w:spacing w:before="177"/>
              <w:ind w:left="-79" w:hanging="86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625D18" w:rsidRPr="00924385" w14:paraId="1D859768" w14:textId="77777777" w:rsidTr="00A033A3">
        <w:trPr>
          <w:trHeight w:val="552"/>
        </w:trPr>
        <w:sdt>
          <w:sdtPr>
            <w:rPr>
              <w:rFonts w:ascii="Arial" w:hAnsi="Arial" w:cs="Arial"/>
            </w:rPr>
            <w:alias w:val="Comunicacao"/>
            <w:tag w:val="Comunicacao"/>
            <w:id w:val="1158572810"/>
            <w:placeholder>
              <w:docPart w:val="DefaultPlaceholder_-1854013440"/>
            </w:placeholder>
            <w:showingPlcHdr/>
          </w:sdtPr>
          <w:sdtContent>
            <w:tc>
              <w:tcPr>
                <w:tcW w:w="240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27A0B86D" w14:textId="55D71072" w:rsidR="00625D18" w:rsidRPr="00D316FB" w:rsidRDefault="00D96DB4" w:rsidP="00924385">
                <w:pPr>
                  <w:pStyle w:val="TableParagraph"/>
                  <w:spacing w:before="177" w:line="276" w:lineRule="auto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Comunicacao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Comunicacao_Analise"/>
            <w:tag w:val="Comunicacao_Analise"/>
            <w:id w:val="-1471969317"/>
            <w:placeholder>
              <w:docPart w:val="DefaultPlaceholder_-1854013440"/>
            </w:placeholder>
            <w:showingPlcHdr/>
          </w:sdtPr>
          <w:sdtContent>
            <w:tc>
              <w:tcPr>
                <w:tcW w:w="212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5BCFE831" w14:textId="14C1B1E2" w:rsidR="00625D18" w:rsidRPr="00D316FB" w:rsidRDefault="00D96DB4" w:rsidP="00C40A17">
                <w:pPr>
                  <w:pStyle w:val="TableParagraph"/>
                  <w:spacing w:before="150" w:line="276" w:lineRule="auto"/>
                  <w:ind w:right="-12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Comunicacao_Analise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Comunicacao_Comprovante"/>
            <w:tag w:val="Comunicacao_Comprovante"/>
            <w:id w:val="243235460"/>
            <w:placeholder>
              <w:docPart w:val="DefaultPlaceholder_-1854013440"/>
            </w:placeholder>
            <w:showingPlcHdr/>
          </w:sdtPr>
          <w:sdtContent>
            <w:tc>
              <w:tcPr>
                <w:tcW w:w="526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520B7B4A" w14:textId="3DDBBDDE" w:rsidR="00625D18" w:rsidRPr="00D316FB" w:rsidRDefault="00D96DB4" w:rsidP="0076587B">
                <w:pPr>
                  <w:pStyle w:val="TableParagraph"/>
                  <w:spacing w:before="177" w:line="276" w:lineRule="auto"/>
                  <w:ind w:left="145" w:right="298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Comunicacao_Comprovante }}</w:t>
                </w:r>
              </w:p>
            </w:tc>
          </w:sdtContent>
        </w:sdt>
      </w:tr>
      <w:tr w:rsidR="00625D18" w:rsidRPr="00924385" w14:paraId="4991C1C6" w14:textId="77777777" w:rsidTr="00A033A3">
        <w:trPr>
          <w:trHeight w:val="552"/>
        </w:trPr>
        <w:sdt>
          <w:sdtPr>
            <w:rPr>
              <w:rFonts w:ascii="Arial" w:hAnsi="Arial" w:cs="Arial"/>
              <w:lang w:val="pt-BR"/>
            </w:rPr>
            <w:alias w:val="Organizacao"/>
            <w:tag w:val="Organizacao"/>
            <w:id w:val="-1541280687"/>
            <w:placeholder>
              <w:docPart w:val="DefaultPlaceholder_-1854013440"/>
            </w:placeholder>
            <w:showingPlcHdr/>
          </w:sdtPr>
          <w:sdtContent>
            <w:tc>
              <w:tcPr>
                <w:tcW w:w="240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290E3C3C" w14:textId="2F1B68A1" w:rsidR="00625D18" w:rsidRPr="00D316FB" w:rsidRDefault="00D96DB4" w:rsidP="00924385">
                <w:pPr>
                  <w:pStyle w:val="TableParagraph"/>
                  <w:spacing w:before="177" w:line="276" w:lineRule="auto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Organizacao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Organizacao_Analise"/>
            <w:tag w:val="Organizacao_Analise"/>
            <w:id w:val="293111009"/>
            <w:placeholder>
              <w:docPart w:val="DefaultPlaceholder_-1854013440"/>
            </w:placeholder>
            <w:showingPlcHdr/>
          </w:sdtPr>
          <w:sdtContent>
            <w:tc>
              <w:tcPr>
                <w:tcW w:w="212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2229A044" w14:textId="040EF324" w:rsidR="00625D18" w:rsidRPr="00D316FB" w:rsidRDefault="00D96DB4" w:rsidP="00C40A17">
                <w:pPr>
                  <w:pStyle w:val="TableParagraph"/>
                  <w:spacing w:before="150" w:line="276" w:lineRule="auto"/>
                  <w:ind w:right="-12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Organizacao_Analise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Organizacao_Comprovante"/>
            <w:tag w:val="Organizacao_Comprovante"/>
            <w:id w:val="204993847"/>
            <w:placeholder>
              <w:docPart w:val="DefaultPlaceholder_-1854013440"/>
            </w:placeholder>
            <w:showingPlcHdr/>
          </w:sdtPr>
          <w:sdtContent>
            <w:tc>
              <w:tcPr>
                <w:tcW w:w="526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31F61BB5" w14:textId="57C28481" w:rsidR="00625D18" w:rsidRPr="00D316FB" w:rsidRDefault="00D96DB4" w:rsidP="0076587B">
                <w:pPr>
                  <w:pStyle w:val="TableParagraph"/>
                  <w:spacing w:before="177" w:line="276" w:lineRule="auto"/>
                  <w:ind w:left="145" w:right="298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Organizacao_Comprovante }}</w:t>
                </w:r>
              </w:p>
            </w:tc>
          </w:sdtContent>
        </w:sdt>
      </w:tr>
      <w:tr w:rsidR="00625D18" w:rsidRPr="00924385" w14:paraId="1BE76BF5" w14:textId="77777777" w:rsidTr="00A033A3">
        <w:trPr>
          <w:trHeight w:val="552"/>
        </w:trPr>
        <w:sdt>
          <w:sdtPr>
            <w:rPr>
              <w:rFonts w:ascii="Arial" w:hAnsi="Arial" w:cs="Arial"/>
              <w:lang w:val="pt-BR"/>
            </w:rPr>
            <w:alias w:val="Analise_Critica"/>
            <w:tag w:val="Analise_Critica"/>
            <w:id w:val="-1650895416"/>
            <w:placeholder>
              <w:docPart w:val="DefaultPlaceholder_-1854013440"/>
            </w:placeholder>
            <w:showingPlcHdr/>
          </w:sdtPr>
          <w:sdtContent>
            <w:tc>
              <w:tcPr>
                <w:tcW w:w="240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77C3ACA8" w14:textId="14C66F31" w:rsidR="00625D18" w:rsidRPr="00D316FB" w:rsidRDefault="00D96DB4" w:rsidP="00924385">
                <w:pPr>
                  <w:pStyle w:val="TableParagraph"/>
                  <w:spacing w:before="177" w:line="276" w:lineRule="auto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Analise_Critica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Analise_Critica_Analise"/>
            <w:tag w:val="Analise_Critica_Analise"/>
            <w:id w:val="-559086256"/>
            <w:placeholder>
              <w:docPart w:val="DefaultPlaceholder_-1854013440"/>
            </w:placeholder>
            <w:showingPlcHdr/>
          </w:sdtPr>
          <w:sdtContent>
            <w:tc>
              <w:tcPr>
                <w:tcW w:w="212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28C3A02B" w14:textId="1237DBF0" w:rsidR="00625D18" w:rsidRPr="00D316FB" w:rsidRDefault="00D96DB4" w:rsidP="00C40A17">
                <w:pPr>
                  <w:pStyle w:val="TableParagraph"/>
                  <w:spacing w:before="150" w:line="276" w:lineRule="auto"/>
                  <w:ind w:right="-12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Analise_Critica_Analise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Analise_Critica_Comprovante"/>
            <w:tag w:val="Analise_Critica_Comprovante"/>
            <w:id w:val="1536704055"/>
            <w:placeholder>
              <w:docPart w:val="DefaultPlaceholder_-1854013440"/>
            </w:placeholder>
            <w:showingPlcHdr/>
          </w:sdtPr>
          <w:sdtContent>
            <w:tc>
              <w:tcPr>
                <w:tcW w:w="526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73E46444" w14:textId="0B37A7F2" w:rsidR="00625D18" w:rsidRPr="00D316FB" w:rsidRDefault="00D96DB4" w:rsidP="0076587B">
                <w:pPr>
                  <w:pStyle w:val="TableParagraph"/>
                  <w:spacing w:before="177" w:line="276" w:lineRule="auto"/>
                  <w:ind w:left="145" w:right="298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Analise_Critica_Comprovante }}</w:t>
                </w:r>
              </w:p>
            </w:tc>
          </w:sdtContent>
        </w:sdt>
      </w:tr>
      <w:tr w:rsidR="00625D18" w:rsidRPr="00924385" w14:paraId="4731A2B5" w14:textId="77777777" w:rsidTr="00A033A3">
        <w:trPr>
          <w:trHeight w:val="1067"/>
        </w:trPr>
        <w:sdt>
          <w:sdtPr>
            <w:rPr>
              <w:rFonts w:ascii="Arial" w:hAnsi="Arial" w:cs="Arial"/>
              <w:lang w:val="pt-BR"/>
            </w:rPr>
            <w:alias w:val="Criatividade"/>
            <w:tag w:val="Criatividade"/>
            <w:id w:val="960535677"/>
            <w:placeholder>
              <w:docPart w:val="DefaultPlaceholder_-1854013440"/>
            </w:placeholder>
            <w:showingPlcHdr/>
          </w:sdtPr>
          <w:sdtContent>
            <w:tc>
              <w:tcPr>
                <w:tcW w:w="240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1825552C" w14:textId="66145F08" w:rsidR="00625D18" w:rsidRPr="00D316FB" w:rsidRDefault="00D96DB4" w:rsidP="00924385">
                <w:pPr>
                  <w:pStyle w:val="TableParagraph"/>
                  <w:spacing w:before="177" w:line="276" w:lineRule="auto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Criatividade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Criatividade_Analise"/>
            <w:tag w:val="Criatividade_Analise"/>
            <w:id w:val="-946071530"/>
            <w:placeholder>
              <w:docPart w:val="DefaultPlaceholder_-1854013440"/>
            </w:placeholder>
            <w:showingPlcHdr/>
          </w:sdtPr>
          <w:sdtContent>
            <w:tc>
              <w:tcPr>
                <w:tcW w:w="212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6B41312E" w14:textId="2F39ECF2" w:rsidR="00625D18" w:rsidRPr="00D316FB" w:rsidRDefault="00D96DB4" w:rsidP="00C40A17">
                <w:pPr>
                  <w:pStyle w:val="TableParagraph"/>
                  <w:spacing w:before="150" w:line="276" w:lineRule="auto"/>
                  <w:ind w:right="-12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Criatividade_Analise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Criatividade_Comprovante"/>
            <w:tag w:val="Criatividade_Comprovante"/>
            <w:id w:val="-473600848"/>
            <w:placeholder>
              <w:docPart w:val="DefaultPlaceholder_-1854013440"/>
            </w:placeholder>
            <w:showingPlcHdr/>
          </w:sdtPr>
          <w:sdtContent>
            <w:tc>
              <w:tcPr>
                <w:tcW w:w="526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3F089464" w14:textId="03E42CBB" w:rsidR="00625D18" w:rsidRPr="00D316FB" w:rsidRDefault="00D96DB4" w:rsidP="0076587B">
                <w:pPr>
                  <w:pStyle w:val="TableParagraph"/>
                  <w:spacing w:before="177" w:line="276" w:lineRule="auto"/>
                  <w:ind w:left="145" w:right="298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Criatividade_Comprovante }}</w:t>
                </w:r>
              </w:p>
            </w:tc>
          </w:sdtContent>
        </w:sdt>
      </w:tr>
      <w:tr w:rsidR="00625D18" w:rsidRPr="00924385" w14:paraId="0B5A60DF" w14:textId="77777777" w:rsidTr="00A033A3">
        <w:trPr>
          <w:trHeight w:val="552"/>
        </w:trPr>
        <w:sdt>
          <w:sdtPr>
            <w:rPr>
              <w:rFonts w:ascii="Arial" w:hAnsi="Arial" w:cs="Arial"/>
              <w:lang w:val="pt-BR"/>
            </w:rPr>
            <w:alias w:val="Inovacao"/>
            <w:tag w:val="Inovacao"/>
            <w:id w:val="-551540139"/>
            <w:placeholder>
              <w:docPart w:val="DefaultPlaceholder_-1854013440"/>
            </w:placeholder>
            <w:showingPlcHdr/>
          </w:sdtPr>
          <w:sdtContent>
            <w:tc>
              <w:tcPr>
                <w:tcW w:w="240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563BE68C" w14:textId="2B0A2A36" w:rsidR="00625D18" w:rsidRPr="00D316FB" w:rsidRDefault="00D96DB4" w:rsidP="00924385">
                <w:pPr>
                  <w:pStyle w:val="TableParagraph"/>
                  <w:spacing w:before="177" w:line="276" w:lineRule="auto"/>
                  <w:rPr>
                    <w:rFonts w:ascii="Arial" w:hAnsi="Arial" w:cs="Arial"/>
                    <w:lang w:val="pt-BR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Inovacao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Inovacao_Analise"/>
            <w:tag w:val="Inovacao_Analise"/>
            <w:id w:val="77331579"/>
            <w:placeholder>
              <w:docPart w:val="DefaultPlaceholder_-1854013440"/>
            </w:placeholder>
            <w:showingPlcHdr/>
          </w:sdtPr>
          <w:sdtContent>
            <w:tc>
              <w:tcPr>
                <w:tcW w:w="212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53087F2C" w14:textId="2D721FC9" w:rsidR="00625D18" w:rsidRPr="00D316FB" w:rsidRDefault="00D96DB4" w:rsidP="00C40A17">
                <w:pPr>
                  <w:pStyle w:val="TableParagraph"/>
                  <w:spacing w:before="150" w:line="276" w:lineRule="auto"/>
                  <w:ind w:right="-12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Inovacao_Analise }}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Inovacao_Comprovante"/>
            <w:tag w:val="Inovacao_Comprovante"/>
            <w:id w:val="-1846470528"/>
            <w:placeholder>
              <w:docPart w:val="DefaultPlaceholder_-1854013440"/>
            </w:placeholder>
            <w:showingPlcHdr/>
          </w:sdtPr>
          <w:sdtContent>
            <w:tc>
              <w:tcPr>
                <w:tcW w:w="5266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</w:tcPr>
              <w:p w14:paraId="08038D8F" w14:textId="18684EB9" w:rsidR="00625D18" w:rsidRPr="00D316FB" w:rsidRDefault="00D96DB4" w:rsidP="0076587B">
                <w:pPr>
                  <w:pStyle w:val="TableParagraph"/>
                  <w:spacing w:before="177" w:line="276" w:lineRule="auto"/>
                  <w:ind w:left="145" w:right="298"/>
                  <w:jc w:val="both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Arial" w:hAnsi="Arial" w:cs="Arial"/>
                  </w:rPr>
                  <w:t xml:space="preserve">{{ Inovacao_Comprovante }}</w:t>
                </w:r>
              </w:p>
            </w:tc>
          </w:sdtContent>
        </w:sdt>
      </w:tr>
    </w:tbl>
    <w:p w14:paraId="3ECE9B1C" w14:textId="77777777" w:rsidR="00625D18" w:rsidRPr="00924385" w:rsidRDefault="00625D18" w:rsidP="00DD7743">
      <w:pPr>
        <w:pStyle w:val="Corpodetexto"/>
        <w:rPr>
          <w:sz w:val="24"/>
          <w:szCs w:val="24"/>
          <w:lang w:val="pt-BR"/>
        </w:rPr>
      </w:pPr>
    </w:p>
    <w:tbl>
      <w:tblPr>
        <w:tblStyle w:val="TableNormal1"/>
        <w:tblW w:w="978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1"/>
      </w:tblGrid>
      <w:tr w:rsidR="00005FB9" w:rsidRPr="00924385" w14:paraId="4AB56EFC" w14:textId="77777777" w:rsidTr="00005FB9">
        <w:trPr>
          <w:trHeight w:val="395"/>
        </w:trPr>
        <w:tc>
          <w:tcPr>
            <w:tcW w:w="9781" w:type="dxa"/>
            <w:shd w:val="clear" w:color="auto" w:fill="17365D" w:themeFill="text2" w:themeFillShade="BF"/>
            <w:vAlign w:val="center"/>
          </w:tcPr>
          <w:p w14:paraId="0F65AD48" w14:textId="52AB4403" w:rsidR="00005FB9" w:rsidRPr="00924385" w:rsidRDefault="00005FB9" w:rsidP="0076587B">
            <w:pPr>
              <w:pStyle w:val="TableParagraph"/>
              <w:spacing w:before="72"/>
              <w:ind w:left="2551" w:right="2539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2438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PARECER FINAL</w:t>
            </w:r>
          </w:p>
        </w:tc>
      </w:tr>
      <w:tr w:rsidR="00005FB9" w:rsidRPr="00924385" w14:paraId="2B6D9A89" w14:textId="77777777" w:rsidTr="00005FB9">
        <w:trPr>
          <w:trHeight w:val="395"/>
        </w:trPr>
        <w:sdt>
          <w:sdtPr>
            <w:rPr>
              <w:rFonts w:ascii="Arial" w:hAnsi="Arial" w:cs="Arial"/>
              <w:sz w:val="24"/>
              <w:szCs w:val="24"/>
            </w:rPr>
            <w:alias w:val="Parecer_Final"/>
            <w:tag w:val="Parecer_Final"/>
            <w:id w:val="-455568344"/>
            <w:placeholder>
              <w:docPart w:val="03D4C795E4304C35AE11057B14428BB5"/>
            </w:placeholder>
            <w:showingPlcHdr/>
          </w:sdtPr>
          <w:sdtContent>
            <w:tc>
              <w:tcPr>
                <w:tcW w:w="9781" w:type="dxa"/>
                <w:vAlign w:val="center"/>
              </w:tcPr>
              <w:p w14:paraId="2D6F8C7E" w14:textId="56C0D039" w:rsidR="00005FB9" w:rsidRPr="00924385" w:rsidRDefault="00D96DB4" w:rsidP="006943A3">
                <w:pPr>
                  <w:pStyle w:val="TableParagraph"/>
                  <w:spacing w:before="72"/>
                  <w:ind w:left="127" w:right="142"/>
                  <w:jc w:val="left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Style w:val="TextodoEspaoReservado"/>
                  </w:rPr>
                  <w:t xml:space="preserve">{{ Parecer_Final }}</w:t>
                </w:r>
              </w:p>
            </w:tc>
          </w:sdtContent>
        </w:sdt>
      </w:tr>
    </w:tbl>
    <w:p w14:paraId="53F4D3C2" w14:textId="77777777" w:rsidR="00005FB9" w:rsidRDefault="00005FB9" w:rsidP="00DD7743">
      <w:pPr>
        <w:pStyle w:val="Corpodetexto"/>
        <w:rPr>
          <w:sz w:val="24"/>
          <w:szCs w:val="24"/>
          <w:lang w:val="pt-BR"/>
        </w:rPr>
      </w:pPr>
    </w:p>
    <w:p w14:paraId="096E220F" w14:textId="77777777" w:rsidR="001D3D76" w:rsidRDefault="001D3D76" w:rsidP="00DD7743">
      <w:pPr>
        <w:pStyle w:val="Corpodetexto"/>
        <w:rPr>
          <w:sz w:val="24"/>
          <w:szCs w:val="24"/>
          <w:lang w:val="pt-BR"/>
        </w:rPr>
      </w:pPr>
    </w:p>
    <w:sdt>
      <w:sdtPr>
        <w:rPr>
          <w:sz w:val="24"/>
          <w:szCs w:val="24"/>
          <w:lang w:val="pt-BR"/>
        </w:rPr>
        <w:alias w:val="REQO05"/>
        <w:tag w:val="REQO05"/>
        <w:id w:val="-801001108"/>
        <w:placeholder>
          <w:docPart w:val="DefaultPlaceholder_-1854013440"/>
        </w:placeholder>
        <w:showingPlcHdr/>
      </w:sdtPr>
      <w:sdtContent>
        <w:p w14:paraId="3BEEF3D7" w14:textId="6B317DC8" w:rsidR="001D3D76" w:rsidRDefault="001D3D76" w:rsidP="00DD7743">
          <w:pPr>
            <w:pStyle w:val="Corpodetexto"/>
            <w:rPr>
              <w:sz w:val="24"/>
              <w:szCs w:val="24"/>
              <w:lang w:val="pt-BR"/>
            </w:rPr>
          </w:pPr>
          <w:r>
            <w:rPr>
              <w:rStyle w:val="TextodoEspaoReservado"/>
            </w:rPr>
            <w:t xml:space="preserve">{{ REQO05 }}</w:t>
          </w:r>
        </w:p>
      </w:sdtContent>
    </w:sdt>
    <w:p w14:paraId="530EC7C5" w14:textId="77777777" w:rsidR="00F72E24" w:rsidRDefault="00F72E24" w:rsidP="00DD7743">
      <w:pPr>
        <w:pStyle w:val="Corpodetexto"/>
        <w:rPr>
          <w:sz w:val="24"/>
          <w:szCs w:val="24"/>
          <w:lang w:val="pt-BR"/>
        </w:rPr>
      </w:pPr>
    </w:p>
    <w:sdt>
      <w:sdtPr>
        <w:rPr>
          <w:sz w:val="24"/>
          <w:szCs w:val="24"/>
          <w:lang w:val="pt-BR"/>
        </w:rPr>
        <w:alias w:val="REQO05"/>
        <w:tag w:val="REQO05"/>
        <w:id w:val="354000912"/>
        <w:placeholder>
          <w:docPart w:val="DefaultPlaceholder_-1854013440"/>
        </w:placeholder>
        <w:showingPlcHdr/>
        <w:text/>
      </w:sdtPr>
      <w:sdtContent>
        <w:p w14:paraId="5C8A84AB" w14:textId="7088E189" w:rsidR="00F72E24" w:rsidRDefault="00F72E24" w:rsidP="00DD7743">
          <w:pPr>
            <w:pStyle w:val="Corpodetexto"/>
            <w:rPr>
              <w:sz w:val="24"/>
              <w:szCs w:val="24"/>
              <w:lang w:val="pt-BR"/>
            </w:rPr>
          </w:pPr>
          <w:r>
            <w:rPr>
              <w:rStyle w:val="TextodoEspaoReservado"/>
            </w:rPr>
            <w:t xml:space="preserve">{{ REQO05 }}</w:t>
          </w:r>
        </w:p>
      </w:sdtContent>
    </w:sdt>
    <w:p w14:paraId="1C228DE6" w14:textId="77777777" w:rsidR="00F72E24" w:rsidRDefault="00F72E24" w:rsidP="00DD7743">
      <w:pPr>
        <w:pStyle w:val="Corpodetexto"/>
        <w:rPr>
          <w:sz w:val="24"/>
          <w:szCs w:val="24"/>
          <w:lang w:val="pt-BR"/>
        </w:rPr>
      </w:pPr>
    </w:p>
    <w:sdt>
      <w:sdtPr>
        <w:rPr>
          <w:sz w:val="24"/>
          <w:szCs w:val="24"/>
          <w:lang w:val="pt-BR"/>
        </w:rPr>
        <w:alias w:val="REQO05_Analise"/>
        <w:tag w:val="REQO05_Analise"/>
        <w:id w:val="-2053296129"/>
        <w:placeholder>
          <w:docPart w:val="DefaultPlaceholder_-1854013440"/>
        </w:placeholder>
        <w:showingPlcHdr/>
        <w:text/>
      </w:sdtPr>
      <w:sdtContent>
        <w:p w14:paraId="4A6EC7E9" w14:textId="558C6C80" w:rsidR="00F72E24" w:rsidRDefault="00F72E24" w:rsidP="00DD7743">
          <w:pPr>
            <w:pStyle w:val="Corpodetexto"/>
            <w:rPr>
              <w:sz w:val="24"/>
              <w:szCs w:val="24"/>
              <w:lang w:val="pt-BR"/>
            </w:rPr>
          </w:pPr>
          <w:r>
            <w:rPr>
              <w:rStyle w:val="TextodoEspaoReservado"/>
            </w:rPr>
            <w:t xml:space="preserve">{{ REQO05_Analise }}</w:t>
          </w:r>
        </w:p>
      </w:sdtContent>
    </w:sdt>
    <w:p w14:paraId="2FDF7013" w14:textId="77777777" w:rsidR="00F72E24" w:rsidRDefault="00F72E24" w:rsidP="00DD7743">
      <w:pPr>
        <w:pStyle w:val="Corpodetexto"/>
        <w:rPr>
          <w:sz w:val="24"/>
          <w:szCs w:val="24"/>
          <w:lang w:val="pt-BR"/>
        </w:rPr>
      </w:pPr>
    </w:p>
    <w:sdt>
      <w:sdtPr>
        <w:rPr>
          <w:sz w:val="24"/>
          <w:szCs w:val="24"/>
          <w:lang w:val="pt-BR"/>
        </w:rPr>
        <w:alias w:val="REQO05_Analise"/>
        <w:tag w:val="REQO05_Analise"/>
        <w:id w:val="1701820486"/>
        <w:placeholder>
          <w:docPart w:val="DefaultPlaceholder_-1854013440"/>
        </w:placeholder>
        <w:showingPlcHdr/>
      </w:sdtPr>
      <w:sdtContent>
        <w:p w14:paraId="2CFF4688" w14:textId="5724C670" w:rsidR="00F72E24" w:rsidRPr="00924385" w:rsidRDefault="00F72E24" w:rsidP="00DD7743">
          <w:pPr>
            <w:pStyle w:val="Corpodetexto"/>
            <w:rPr>
              <w:sz w:val="24"/>
              <w:szCs w:val="24"/>
              <w:lang w:val="pt-BR"/>
            </w:rPr>
          </w:pPr>
          <w:r>
            <w:rPr>
              <w:rStyle w:val="TextodoEspaoReservado"/>
            </w:rPr>
            <w:t xml:space="preserve">{{ REQO05_Analise }}</w:t>
          </w:r>
        </w:p>
      </w:sdtContent>
    </w:sdt>
    <w:sectPr w:rsidR="00F72E24" w:rsidRPr="00924385" w:rsidSect="009823D2">
      <w:head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6ABF8" w14:textId="77777777" w:rsidR="00F411F2" w:rsidRDefault="00F411F2" w:rsidP="005E1593">
      <w:r>
        <w:separator/>
      </w:r>
    </w:p>
  </w:endnote>
  <w:endnote w:type="continuationSeparator" w:id="0">
    <w:p w14:paraId="756DCDE1" w14:textId="77777777" w:rsidR="00F411F2" w:rsidRDefault="00F411F2" w:rsidP="005E1593">
      <w:r>
        <w:continuationSeparator/>
      </w:r>
    </w:p>
  </w:endnote>
  <w:endnote w:type="continuationNotice" w:id="1">
    <w:p w14:paraId="20050955" w14:textId="77777777" w:rsidR="00F411F2" w:rsidRDefault="00F411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E453B" w14:textId="77777777" w:rsidR="00F411F2" w:rsidRDefault="00F411F2" w:rsidP="005E1593">
      <w:r>
        <w:separator/>
      </w:r>
    </w:p>
  </w:footnote>
  <w:footnote w:type="continuationSeparator" w:id="0">
    <w:p w14:paraId="6C98BB98" w14:textId="77777777" w:rsidR="00F411F2" w:rsidRDefault="00F411F2" w:rsidP="005E1593">
      <w:r>
        <w:continuationSeparator/>
      </w:r>
    </w:p>
  </w:footnote>
  <w:footnote w:type="continuationNotice" w:id="1">
    <w:p w14:paraId="4DE2EA1F" w14:textId="77777777" w:rsidR="00F411F2" w:rsidRDefault="00F411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3889" w14:textId="4649631E" w:rsidR="002E25FA" w:rsidRPr="00DF221B" w:rsidRDefault="002E25FA" w:rsidP="00A210AF">
    <w:pPr>
      <w:pStyle w:val="Cabealho"/>
      <w:pBdr>
        <w:bottom w:val="single" w:sz="12" w:space="7" w:color="auto"/>
      </w:pBdr>
      <w:jc w:val="right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bCs/>
        <w:noProof/>
        <w:sz w:val="28"/>
        <w:szCs w:val="28"/>
      </w:rPr>
      <w:drawing>
        <wp:inline distT="0" distB="0" distL="0" distR="0" wp14:anchorId="7CC08090" wp14:editId="7FAA609D">
          <wp:extent cx="6188710" cy="864870"/>
          <wp:effectExtent l="0" t="0" r="254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F7B9FFC" w14:textId="77777777" w:rsidR="002E25FA" w:rsidRPr="00556A9F" w:rsidRDefault="002E25FA" w:rsidP="00CE293A">
    <w:pPr>
      <w:pStyle w:val="Cabealho"/>
      <w:spacing w:after="40" w:line="320" w:lineRule="exact"/>
      <w:ind w:right="1701"/>
      <w:rPr>
        <w:b/>
        <w:color w:val="FFFFFF"/>
        <w:sz w:val="32"/>
      </w:rPr>
    </w:pPr>
    <w:r>
      <w:rPr>
        <w:b/>
        <w:color w:val="FFFFFF"/>
        <w:sz w:val="28"/>
      </w:rPr>
      <w:t>Gerenciar a Central de Serviços e os Incidentes</w:t>
    </w:r>
  </w:p>
  <w:p w14:paraId="682B4081" w14:textId="3A72BA63" w:rsidR="002E25FA" w:rsidRDefault="00005FB9" w:rsidP="00A210AF">
    <w:pPr>
      <w:pStyle w:val="Cabealho"/>
      <w:jc w:val="right"/>
    </w:pPr>
    <w:r>
      <w:rPr>
        <w:rFonts w:ascii="Arial" w:hAnsi="Arial" w:cs="Arial"/>
        <w:b/>
        <w:bCs/>
        <w:noProof/>
        <w:sz w:val="28"/>
        <w:szCs w:val="28"/>
      </w:rPr>
      <w:t>Recrutamento &amp; Seleção – Qualificar 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2AF"/>
    <w:multiLevelType w:val="multilevel"/>
    <w:tmpl w:val="9C6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2A18"/>
    <w:multiLevelType w:val="multilevel"/>
    <w:tmpl w:val="12BE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16C6B"/>
    <w:multiLevelType w:val="multilevel"/>
    <w:tmpl w:val="0C3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74AAD"/>
    <w:multiLevelType w:val="multilevel"/>
    <w:tmpl w:val="023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44033"/>
    <w:multiLevelType w:val="hybridMultilevel"/>
    <w:tmpl w:val="32380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D24AE"/>
    <w:multiLevelType w:val="hybridMultilevel"/>
    <w:tmpl w:val="CEEE07EC"/>
    <w:lvl w:ilvl="0" w:tplc="2A984F48">
      <w:numFmt w:val="bullet"/>
      <w:lvlText w:val="☐"/>
      <w:lvlJc w:val="left"/>
      <w:pPr>
        <w:ind w:left="557" w:hanging="251"/>
      </w:pPr>
      <w:rPr>
        <w:rFonts w:ascii="Segoe UI Symbol" w:eastAsia="Segoe UI Symbol" w:hAnsi="Segoe UI Symbol" w:cs="Segoe UI Symbol" w:hint="default"/>
        <w:color w:val="001F60"/>
        <w:w w:val="100"/>
        <w:sz w:val="22"/>
        <w:szCs w:val="22"/>
        <w:lang w:val="pt-PT" w:eastAsia="en-US" w:bidi="ar-SA"/>
      </w:rPr>
    </w:lvl>
    <w:lvl w:ilvl="1" w:tplc="0A02512A">
      <w:numFmt w:val="bullet"/>
      <w:lvlText w:val="•"/>
      <w:lvlJc w:val="left"/>
      <w:pPr>
        <w:ind w:left="729" w:hanging="251"/>
      </w:pPr>
      <w:rPr>
        <w:rFonts w:hint="default"/>
        <w:lang w:val="pt-PT" w:eastAsia="en-US" w:bidi="ar-SA"/>
      </w:rPr>
    </w:lvl>
    <w:lvl w:ilvl="2" w:tplc="0E1484F8">
      <w:numFmt w:val="bullet"/>
      <w:lvlText w:val="•"/>
      <w:lvlJc w:val="left"/>
      <w:pPr>
        <w:ind w:left="898" w:hanging="251"/>
      </w:pPr>
      <w:rPr>
        <w:rFonts w:hint="default"/>
        <w:lang w:val="pt-PT" w:eastAsia="en-US" w:bidi="ar-SA"/>
      </w:rPr>
    </w:lvl>
    <w:lvl w:ilvl="3" w:tplc="8FBA5FC0">
      <w:numFmt w:val="bullet"/>
      <w:lvlText w:val="•"/>
      <w:lvlJc w:val="left"/>
      <w:pPr>
        <w:ind w:left="1067" w:hanging="251"/>
      </w:pPr>
      <w:rPr>
        <w:rFonts w:hint="default"/>
        <w:lang w:val="pt-PT" w:eastAsia="en-US" w:bidi="ar-SA"/>
      </w:rPr>
    </w:lvl>
    <w:lvl w:ilvl="4" w:tplc="E41490E8">
      <w:numFmt w:val="bullet"/>
      <w:lvlText w:val="•"/>
      <w:lvlJc w:val="left"/>
      <w:pPr>
        <w:ind w:left="1237" w:hanging="251"/>
      </w:pPr>
      <w:rPr>
        <w:rFonts w:hint="default"/>
        <w:lang w:val="pt-PT" w:eastAsia="en-US" w:bidi="ar-SA"/>
      </w:rPr>
    </w:lvl>
    <w:lvl w:ilvl="5" w:tplc="B15EEFDA">
      <w:numFmt w:val="bullet"/>
      <w:lvlText w:val="•"/>
      <w:lvlJc w:val="left"/>
      <w:pPr>
        <w:ind w:left="1406" w:hanging="251"/>
      </w:pPr>
      <w:rPr>
        <w:rFonts w:hint="default"/>
        <w:lang w:val="pt-PT" w:eastAsia="en-US" w:bidi="ar-SA"/>
      </w:rPr>
    </w:lvl>
    <w:lvl w:ilvl="6" w:tplc="2E9C8C50">
      <w:numFmt w:val="bullet"/>
      <w:lvlText w:val="•"/>
      <w:lvlJc w:val="left"/>
      <w:pPr>
        <w:ind w:left="1575" w:hanging="251"/>
      </w:pPr>
      <w:rPr>
        <w:rFonts w:hint="default"/>
        <w:lang w:val="pt-PT" w:eastAsia="en-US" w:bidi="ar-SA"/>
      </w:rPr>
    </w:lvl>
    <w:lvl w:ilvl="7" w:tplc="48C8A70E">
      <w:numFmt w:val="bullet"/>
      <w:lvlText w:val="•"/>
      <w:lvlJc w:val="left"/>
      <w:pPr>
        <w:ind w:left="1745" w:hanging="251"/>
      </w:pPr>
      <w:rPr>
        <w:rFonts w:hint="default"/>
        <w:lang w:val="pt-PT" w:eastAsia="en-US" w:bidi="ar-SA"/>
      </w:rPr>
    </w:lvl>
    <w:lvl w:ilvl="8" w:tplc="6AA6FC5E">
      <w:numFmt w:val="bullet"/>
      <w:lvlText w:val="•"/>
      <w:lvlJc w:val="left"/>
      <w:pPr>
        <w:ind w:left="1914" w:hanging="251"/>
      </w:pPr>
      <w:rPr>
        <w:rFonts w:hint="default"/>
        <w:lang w:val="pt-PT" w:eastAsia="en-US" w:bidi="ar-SA"/>
      </w:rPr>
    </w:lvl>
  </w:abstractNum>
  <w:abstractNum w:abstractNumId="6" w15:restartNumberingAfterBreak="0">
    <w:nsid w:val="11F21375"/>
    <w:multiLevelType w:val="multilevel"/>
    <w:tmpl w:val="5C3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810A94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2FA3B13"/>
    <w:multiLevelType w:val="hybridMultilevel"/>
    <w:tmpl w:val="F95CE31C"/>
    <w:lvl w:ilvl="0" w:tplc="74CA0A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93FA1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50473C5"/>
    <w:multiLevelType w:val="hybridMultilevel"/>
    <w:tmpl w:val="1DFEE8A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77AE4"/>
    <w:multiLevelType w:val="hybridMultilevel"/>
    <w:tmpl w:val="8F38C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C350A4"/>
    <w:multiLevelType w:val="hybridMultilevel"/>
    <w:tmpl w:val="E8828312"/>
    <w:lvl w:ilvl="0" w:tplc="D1D69E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70D88"/>
    <w:multiLevelType w:val="multilevel"/>
    <w:tmpl w:val="81E2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3F6610"/>
    <w:multiLevelType w:val="multilevel"/>
    <w:tmpl w:val="8024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5F6B2E"/>
    <w:multiLevelType w:val="multilevel"/>
    <w:tmpl w:val="FE46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5A18A4"/>
    <w:multiLevelType w:val="multilevel"/>
    <w:tmpl w:val="180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BA69BC"/>
    <w:multiLevelType w:val="multilevel"/>
    <w:tmpl w:val="4D80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F63D40"/>
    <w:multiLevelType w:val="multilevel"/>
    <w:tmpl w:val="272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4F238D"/>
    <w:multiLevelType w:val="hybridMultilevel"/>
    <w:tmpl w:val="08E6C0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C352B"/>
    <w:multiLevelType w:val="multilevel"/>
    <w:tmpl w:val="D06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D11991"/>
    <w:multiLevelType w:val="multilevel"/>
    <w:tmpl w:val="0AE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EF1971"/>
    <w:multiLevelType w:val="multilevel"/>
    <w:tmpl w:val="7EC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1929E3"/>
    <w:multiLevelType w:val="multilevel"/>
    <w:tmpl w:val="344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F62BA4"/>
    <w:multiLevelType w:val="multilevel"/>
    <w:tmpl w:val="F7B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8880257">
    <w:abstractNumId w:val="7"/>
  </w:num>
  <w:num w:numId="2" w16cid:durableId="446772715">
    <w:abstractNumId w:val="5"/>
  </w:num>
  <w:num w:numId="3" w16cid:durableId="1749619395">
    <w:abstractNumId w:val="2"/>
  </w:num>
  <w:num w:numId="4" w16cid:durableId="1462378008">
    <w:abstractNumId w:val="0"/>
  </w:num>
  <w:num w:numId="5" w16cid:durableId="657265096">
    <w:abstractNumId w:val="4"/>
  </w:num>
  <w:num w:numId="6" w16cid:durableId="182129978">
    <w:abstractNumId w:val="10"/>
  </w:num>
  <w:num w:numId="7" w16cid:durableId="536165833">
    <w:abstractNumId w:val="19"/>
  </w:num>
  <w:num w:numId="8" w16cid:durableId="472723815">
    <w:abstractNumId w:val="13"/>
  </w:num>
  <w:num w:numId="9" w16cid:durableId="694043310">
    <w:abstractNumId w:val="23"/>
  </w:num>
  <w:num w:numId="10" w16cid:durableId="736703341">
    <w:abstractNumId w:val="22"/>
  </w:num>
  <w:num w:numId="11" w16cid:durableId="58788093">
    <w:abstractNumId w:val="14"/>
  </w:num>
  <w:num w:numId="12" w16cid:durableId="93016964">
    <w:abstractNumId w:val="6"/>
  </w:num>
  <w:num w:numId="13" w16cid:durableId="174196718">
    <w:abstractNumId w:val="16"/>
  </w:num>
  <w:num w:numId="14" w16cid:durableId="1798062765">
    <w:abstractNumId w:val="21"/>
  </w:num>
  <w:num w:numId="15" w16cid:durableId="404301525">
    <w:abstractNumId w:val="15"/>
  </w:num>
  <w:num w:numId="16" w16cid:durableId="313141780">
    <w:abstractNumId w:val="17"/>
  </w:num>
  <w:num w:numId="17" w16cid:durableId="367144150">
    <w:abstractNumId w:val="24"/>
  </w:num>
  <w:num w:numId="18" w16cid:durableId="2014867445">
    <w:abstractNumId w:val="20"/>
  </w:num>
  <w:num w:numId="19" w16cid:durableId="1110011300">
    <w:abstractNumId w:val="18"/>
  </w:num>
  <w:num w:numId="20" w16cid:durableId="1486388108">
    <w:abstractNumId w:val="1"/>
  </w:num>
  <w:num w:numId="21" w16cid:durableId="1945309609">
    <w:abstractNumId w:val="3"/>
  </w:num>
  <w:num w:numId="22" w16cid:durableId="502621354">
    <w:abstractNumId w:val="11"/>
  </w:num>
  <w:num w:numId="23" w16cid:durableId="68429917">
    <w:abstractNumId w:val="8"/>
  </w:num>
  <w:num w:numId="24" w16cid:durableId="470564483">
    <w:abstractNumId w:val="12"/>
  </w:num>
  <w:num w:numId="25" w16cid:durableId="260113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DB"/>
    <w:rsid w:val="0000039C"/>
    <w:rsid w:val="00005210"/>
    <w:rsid w:val="00005FB9"/>
    <w:rsid w:val="0000751A"/>
    <w:rsid w:val="0001067E"/>
    <w:rsid w:val="00022EDD"/>
    <w:rsid w:val="00035E4E"/>
    <w:rsid w:val="0004090C"/>
    <w:rsid w:val="00043D6A"/>
    <w:rsid w:val="000476E0"/>
    <w:rsid w:val="00053E5C"/>
    <w:rsid w:val="000562C2"/>
    <w:rsid w:val="00070E83"/>
    <w:rsid w:val="00077140"/>
    <w:rsid w:val="00083354"/>
    <w:rsid w:val="00083E9A"/>
    <w:rsid w:val="00086B05"/>
    <w:rsid w:val="0009356F"/>
    <w:rsid w:val="000936E7"/>
    <w:rsid w:val="000A1032"/>
    <w:rsid w:val="000A3D4A"/>
    <w:rsid w:val="000B5E18"/>
    <w:rsid w:val="000B6106"/>
    <w:rsid w:val="000B71DE"/>
    <w:rsid w:val="000C1D52"/>
    <w:rsid w:val="000D179C"/>
    <w:rsid w:val="000D1A21"/>
    <w:rsid w:val="000D2806"/>
    <w:rsid w:val="000D6B12"/>
    <w:rsid w:val="000E0026"/>
    <w:rsid w:val="000E2853"/>
    <w:rsid w:val="000E2DBD"/>
    <w:rsid w:val="000F5DEE"/>
    <w:rsid w:val="001027B6"/>
    <w:rsid w:val="00103CD2"/>
    <w:rsid w:val="00105B8B"/>
    <w:rsid w:val="00105FE6"/>
    <w:rsid w:val="00106651"/>
    <w:rsid w:val="00106CEF"/>
    <w:rsid w:val="00107FA6"/>
    <w:rsid w:val="00123D95"/>
    <w:rsid w:val="00124729"/>
    <w:rsid w:val="00126730"/>
    <w:rsid w:val="001306C9"/>
    <w:rsid w:val="00130BBC"/>
    <w:rsid w:val="001344AD"/>
    <w:rsid w:val="001372E5"/>
    <w:rsid w:val="001454E4"/>
    <w:rsid w:val="00151586"/>
    <w:rsid w:val="00160B68"/>
    <w:rsid w:val="00161742"/>
    <w:rsid w:val="0016433E"/>
    <w:rsid w:val="00181835"/>
    <w:rsid w:val="001840A5"/>
    <w:rsid w:val="00191147"/>
    <w:rsid w:val="001922A2"/>
    <w:rsid w:val="001A048D"/>
    <w:rsid w:val="001A0E2A"/>
    <w:rsid w:val="001B10E8"/>
    <w:rsid w:val="001B1C36"/>
    <w:rsid w:val="001C74B4"/>
    <w:rsid w:val="001D0742"/>
    <w:rsid w:val="001D2422"/>
    <w:rsid w:val="001D3D76"/>
    <w:rsid w:val="001D4302"/>
    <w:rsid w:val="001D497F"/>
    <w:rsid w:val="001D4C53"/>
    <w:rsid w:val="001D77C1"/>
    <w:rsid w:val="001F3D30"/>
    <w:rsid w:val="00200C8F"/>
    <w:rsid w:val="0021272A"/>
    <w:rsid w:val="0021519F"/>
    <w:rsid w:val="0021757B"/>
    <w:rsid w:val="002205A4"/>
    <w:rsid w:val="002326E0"/>
    <w:rsid w:val="00233911"/>
    <w:rsid w:val="002362B2"/>
    <w:rsid w:val="00237C78"/>
    <w:rsid w:val="002439A8"/>
    <w:rsid w:val="002464D1"/>
    <w:rsid w:val="00246B04"/>
    <w:rsid w:val="002508F1"/>
    <w:rsid w:val="00252B35"/>
    <w:rsid w:val="0025498B"/>
    <w:rsid w:val="00260EE0"/>
    <w:rsid w:val="002615B8"/>
    <w:rsid w:val="0026451D"/>
    <w:rsid w:val="00267F09"/>
    <w:rsid w:val="00270885"/>
    <w:rsid w:val="00272560"/>
    <w:rsid w:val="00272B41"/>
    <w:rsid w:val="00272BEA"/>
    <w:rsid w:val="00274187"/>
    <w:rsid w:val="002750F4"/>
    <w:rsid w:val="002803E0"/>
    <w:rsid w:val="00291699"/>
    <w:rsid w:val="00294490"/>
    <w:rsid w:val="00294B96"/>
    <w:rsid w:val="002A5166"/>
    <w:rsid w:val="002C3197"/>
    <w:rsid w:val="002D01D5"/>
    <w:rsid w:val="002D1CAA"/>
    <w:rsid w:val="002D268F"/>
    <w:rsid w:val="002D7A3C"/>
    <w:rsid w:val="002E0FE2"/>
    <w:rsid w:val="002E25FA"/>
    <w:rsid w:val="002E3A52"/>
    <w:rsid w:val="002E79E4"/>
    <w:rsid w:val="00305038"/>
    <w:rsid w:val="003141D9"/>
    <w:rsid w:val="0032719B"/>
    <w:rsid w:val="00331443"/>
    <w:rsid w:val="00334271"/>
    <w:rsid w:val="00334E2A"/>
    <w:rsid w:val="003367C5"/>
    <w:rsid w:val="00341B09"/>
    <w:rsid w:val="00344F00"/>
    <w:rsid w:val="0034544C"/>
    <w:rsid w:val="0034690C"/>
    <w:rsid w:val="00346D3D"/>
    <w:rsid w:val="00347E7A"/>
    <w:rsid w:val="003622C1"/>
    <w:rsid w:val="00370128"/>
    <w:rsid w:val="00370FC5"/>
    <w:rsid w:val="003757B6"/>
    <w:rsid w:val="00376BB8"/>
    <w:rsid w:val="00376E2C"/>
    <w:rsid w:val="00380798"/>
    <w:rsid w:val="00380E88"/>
    <w:rsid w:val="00384513"/>
    <w:rsid w:val="00392D09"/>
    <w:rsid w:val="00397AB1"/>
    <w:rsid w:val="003B5F90"/>
    <w:rsid w:val="003B78BF"/>
    <w:rsid w:val="003C308C"/>
    <w:rsid w:val="003D2EDB"/>
    <w:rsid w:val="003D377B"/>
    <w:rsid w:val="003E2082"/>
    <w:rsid w:val="003E4BC3"/>
    <w:rsid w:val="003E5A28"/>
    <w:rsid w:val="003F10F9"/>
    <w:rsid w:val="003F206C"/>
    <w:rsid w:val="003F38DF"/>
    <w:rsid w:val="003F7AAA"/>
    <w:rsid w:val="00401BA3"/>
    <w:rsid w:val="00401F39"/>
    <w:rsid w:val="00406BF7"/>
    <w:rsid w:val="00411076"/>
    <w:rsid w:val="00411E78"/>
    <w:rsid w:val="00413748"/>
    <w:rsid w:val="00415EB8"/>
    <w:rsid w:val="0042505E"/>
    <w:rsid w:val="0042609D"/>
    <w:rsid w:val="00433A22"/>
    <w:rsid w:val="00445A15"/>
    <w:rsid w:val="0045015E"/>
    <w:rsid w:val="00450B16"/>
    <w:rsid w:val="00460C54"/>
    <w:rsid w:val="0047566D"/>
    <w:rsid w:val="00477AAD"/>
    <w:rsid w:val="00481D42"/>
    <w:rsid w:val="00487D21"/>
    <w:rsid w:val="00490209"/>
    <w:rsid w:val="004937F8"/>
    <w:rsid w:val="00494AE4"/>
    <w:rsid w:val="004969BC"/>
    <w:rsid w:val="004A3BD9"/>
    <w:rsid w:val="004A6275"/>
    <w:rsid w:val="004B2855"/>
    <w:rsid w:val="004B60F1"/>
    <w:rsid w:val="004B6387"/>
    <w:rsid w:val="004B6E07"/>
    <w:rsid w:val="004B7FEB"/>
    <w:rsid w:val="004C30F6"/>
    <w:rsid w:val="004C4728"/>
    <w:rsid w:val="004D2A1B"/>
    <w:rsid w:val="004D40F3"/>
    <w:rsid w:val="004D46CC"/>
    <w:rsid w:val="004D4F29"/>
    <w:rsid w:val="004D63B3"/>
    <w:rsid w:val="004F5025"/>
    <w:rsid w:val="00503B92"/>
    <w:rsid w:val="00505C7F"/>
    <w:rsid w:val="00506E5A"/>
    <w:rsid w:val="005124CC"/>
    <w:rsid w:val="00513CDB"/>
    <w:rsid w:val="00514315"/>
    <w:rsid w:val="005157B8"/>
    <w:rsid w:val="005165BF"/>
    <w:rsid w:val="00523621"/>
    <w:rsid w:val="00524769"/>
    <w:rsid w:val="0052693B"/>
    <w:rsid w:val="00530E23"/>
    <w:rsid w:val="00532D86"/>
    <w:rsid w:val="00543562"/>
    <w:rsid w:val="00553E9E"/>
    <w:rsid w:val="005546E1"/>
    <w:rsid w:val="0055540E"/>
    <w:rsid w:val="00556965"/>
    <w:rsid w:val="00560A19"/>
    <w:rsid w:val="00565F69"/>
    <w:rsid w:val="00571D9E"/>
    <w:rsid w:val="00573D33"/>
    <w:rsid w:val="005832A7"/>
    <w:rsid w:val="00585FF2"/>
    <w:rsid w:val="00590DB9"/>
    <w:rsid w:val="00592077"/>
    <w:rsid w:val="00594936"/>
    <w:rsid w:val="005A3385"/>
    <w:rsid w:val="005A5810"/>
    <w:rsid w:val="005B0628"/>
    <w:rsid w:val="005B3A38"/>
    <w:rsid w:val="005B4168"/>
    <w:rsid w:val="005B7FCB"/>
    <w:rsid w:val="005C2DA8"/>
    <w:rsid w:val="005D03B6"/>
    <w:rsid w:val="005D472A"/>
    <w:rsid w:val="005D4859"/>
    <w:rsid w:val="005D64F5"/>
    <w:rsid w:val="005D7347"/>
    <w:rsid w:val="005E01C5"/>
    <w:rsid w:val="005E1593"/>
    <w:rsid w:val="005E1DEF"/>
    <w:rsid w:val="005F1ADC"/>
    <w:rsid w:val="005F487B"/>
    <w:rsid w:val="006015AB"/>
    <w:rsid w:val="00602A2D"/>
    <w:rsid w:val="00603ACD"/>
    <w:rsid w:val="0061183E"/>
    <w:rsid w:val="006219A3"/>
    <w:rsid w:val="00625D18"/>
    <w:rsid w:val="00627120"/>
    <w:rsid w:val="00633862"/>
    <w:rsid w:val="00640C70"/>
    <w:rsid w:val="006419CA"/>
    <w:rsid w:val="006448F7"/>
    <w:rsid w:val="00644FE4"/>
    <w:rsid w:val="0064614C"/>
    <w:rsid w:val="006519A1"/>
    <w:rsid w:val="0065380A"/>
    <w:rsid w:val="00657220"/>
    <w:rsid w:val="00657BDE"/>
    <w:rsid w:val="00663704"/>
    <w:rsid w:val="0067188A"/>
    <w:rsid w:val="00691076"/>
    <w:rsid w:val="006943A3"/>
    <w:rsid w:val="006A233C"/>
    <w:rsid w:val="006A5F78"/>
    <w:rsid w:val="006A6AB3"/>
    <w:rsid w:val="006B0B13"/>
    <w:rsid w:val="006B3C38"/>
    <w:rsid w:val="006B5BD7"/>
    <w:rsid w:val="006B7A6E"/>
    <w:rsid w:val="006C12C0"/>
    <w:rsid w:val="006C4455"/>
    <w:rsid w:val="006C55F5"/>
    <w:rsid w:val="006C713A"/>
    <w:rsid w:val="006D4AAA"/>
    <w:rsid w:val="006D5DDB"/>
    <w:rsid w:val="006E0E41"/>
    <w:rsid w:val="006F1644"/>
    <w:rsid w:val="006F260F"/>
    <w:rsid w:val="006F6564"/>
    <w:rsid w:val="00710B94"/>
    <w:rsid w:val="00711196"/>
    <w:rsid w:val="00713F66"/>
    <w:rsid w:val="007160D7"/>
    <w:rsid w:val="007200F2"/>
    <w:rsid w:val="007271B2"/>
    <w:rsid w:val="00727888"/>
    <w:rsid w:val="00734F51"/>
    <w:rsid w:val="00743E89"/>
    <w:rsid w:val="00746987"/>
    <w:rsid w:val="007500EE"/>
    <w:rsid w:val="00750AD3"/>
    <w:rsid w:val="00760A08"/>
    <w:rsid w:val="00763559"/>
    <w:rsid w:val="007658C1"/>
    <w:rsid w:val="00767F4F"/>
    <w:rsid w:val="00794135"/>
    <w:rsid w:val="007A054B"/>
    <w:rsid w:val="007C6609"/>
    <w:rsid w:val="007C6C38"/>
    <w:rsid w:val="007D05C8"/>
    <w:rsid w:val="007D0903"/>
    <w:rsid w:val="007D0EF3"/>
    <w:rsid w:val="007D4B79"/>
    <w:rsid w:val="007D69CC"/>
    <w:rsid w:val="007E3612"/>
    <w:rsid w:val="007E383B"/>
    <w:rsid w:val="007E3ACF"/>
    <w:rsid w:val="007E4E7F"/>
    <w:rsid w:val="007E639F"/>
    <w:rsid w:val="007E63F0"/>
    <w:rsid w:val="007E6595"/>
    <w:rsid w:val="007F5860"/>
    <w:rsid w:val="0080148A"/>
    <w:rsid w:val="008032F6"/>
    <w:rsid w:val="00807F13"/>
    <w:rsid w:val="00812416"/>
    <w:rsid w:val="00815FE3"/>
    <w:rsid w:val="00822B6F"/>
    <w:rsid w:val="00824E1F"/>
    <w:rsid w:val="00833423"/>
    <w:rsid w:val="00833CE9"/>
    <w:rsid w:val="00836B9F"/>
    <w:rsid w:val="00837CB6"/>
    <w:rsid w:val="00842903"/>
    <w:rsid w:val="00860C0D"/>
    <w:rsid w:val="0086789E"/>
    <w:rsid w:val="00871E89"/>
    <w:rsid w:val="0087577D"/>
    <w:rsid w:val="00877D0D"/>
    <w:rsid w:val="0088033A"/>
    <w:rsid w:val="008843C9"/>
    <w:rsid w:val="008A362F"/>
    <w:rsid w:val="008A3F6F"/>
    <w:rsid w:val="008B2D5D"/>
    <w:rsid w:val="008B66DA"/>
    <w:rsid w:val="008C46C8"/>
    <w:rsid w:val="008C657A"/>
    <w:rsid w:val="008D7144"/>
    <w:rsid w:val="008E4F8D"/>
    <w:rsid w:val="008F2284"/>
    <w:rsid w:val="008F5C16"/>
    <w:rsid w:val="00905EF8"/>
    <w:rsid w:val="00906CBC"/>
    <w:rsid w:val="00907413"/>
    <w:rsid w:val="009156E2"/>
    <w:rsid w:val="009203D9"/>
    <w:rsid w:val="00924385"/>
    <w:rsid w:val="00924579"/>
    <w:rsid w:val="00926AF2"/>
    <w:rsid w:val="00930331"/>
    <w:rsid w:val="00930363"/>
    <w:rsid w:val="009320C4"/>
    <w:rsid w:val="00943259"/>
    <w:rsid w:val="00943349"/>
    <w:rsid w:val="00945BCC"/>
    <w:rsid w:val="0094690A"/>
    <w:rsid w:val="00956601"/>
    <w:rsid w:val="00957E34"/>
    <w:rsid w:val="00960FDA"/>
    <w:rsid w:val="0096496B"/>
    <w:rsid w:val="00965CEB"/>
    <w:rsid w:val="009661C1"/>
    <w:rsid w:val="00976AAF"/>
    <w:rsid w:val="009803B2"/>
    <w:rsid w:val="00980543"/>
    <w:rsid w:val="009823D2"/>
    <w:rsid w:val="00985D58"/>
    <w:rsid w:val="00986C8B"/>
    <w:rsid w:val="00997B58"/>
    <w:rsid w:val="009C083F"/>
    <w:rsid w:val="009C613D"/>
    <w:rsid w:val="009D1C31"/>
    <w:rsid w:val="009E68A3"/>
    <w:rsid w:val="009E75B1"/>
    <w:rsid w:val="009F32E5"/>
    <w:rsid w:val="009F4803"/>
    <w:rsid w:val="00A033A3"/>
    <w:rsid w:val="00A058EC"/>
    <w:rsid w:val="00A10B30"/>
    <w:rsid w:val="00A168AA"/>
    <w:rsid w:val="00A172E2"/>
    <w:rsid w:val="00A210AF"/>
    <w:rsid w:val="00A21275"/>
    <w:rsid w:val="00A22D9E"/>
    <w:rsid w:val="00A278F8"/>
    <w:rsid w:val="00A322FE"/>
    <w:rsid w:val="00A3238D"/>
    <w:rsid w:val="00A426A9"/>
    <w:rsid w:val="00A45BD6"/>
    <w:rsid w:val="00A6121B"/>
    <w:rsid w:val="00A71470"/>
    <w:rsid w:val="00A74D1E"/>
    <w:rsid w:val="00A75E10"/>
    <w:rsid w:val="00A76E49"/>
    <w:rsid w:val="00A862D1"/>
    <w:rsid w:val="00A949AC"/>
    <w:rsid w:val="00AA1B53"/>
    <w:rsid w:val="00AA38A5"/>
    <w:rsid w:val="00AA4C34"/>
    <w:rsid w:val="00AA5E79"/>
    <w:rsid w:val="00AA7EA3"/>
    <w:rsid w:val="00AB292E"/>
    <w:rsid w:val="00AC4970"/>
    <w:rsid w:val="00AC60E0"/>
    <w:rsid w:val="00AD06E9"/>
    <w:rsid w:val="00AD1075"/>
    <w:rsid w:val="00AD5E19"/>
    <w:rsid w:val="00AE148D"/>
    <w:rsid w:val="00AE1992"/>
    <w:rsid w:val="00AE26C9"/>
    <w:rsid w:val="00AE40E6"/>
    <w:rsid w:val="00AE536A"/>
    <w:rsid w:val="00AF15FC"/>
    <w:rsid w:val="00AF1638"/>
    <w:rsid w:val="00AF43A5"/>
    <w:rsid w:val="00AF72EA"/>
    <w:rsid w:val="00B02662"/>
    <w:rsid w:val="00B0406E"/>
    <w:rsid w:val="00B14359"/>
    <w:rsid w:val="00B15A60"/>
    <w:rsid w:val="00B161B5"/>
    <w:rsid w:val="00B16632"/>
    <w:rsid w:val="00B17811"/>
    <w:rsid w:val="00B278B0"/>
    <w:rsid w:val="00B30A42"/>
    <w:rsid w:val="00B35BB3"/>
    <w:rsid w:val="00B42D8E"/>
    <w:rsid w:val="00B44129"/>
    <w:rsid w:val="00B511F9"/>
    <w:rsid w:val="00B540D1"/>
    <w:rsid w:val="00B5643E"/>
    <w:rsid w:val="00B62BB5"/>
    <w:rsid w:val="00B67B90"/>
    <w:rsid w:val="00B67F97"/>
    <w:rsid w:val="00B73624"/>
    <w:rsid w:val="00B736EB"/>
    <w:rsid w:val="00B7639F"/>
    <w:rsid w:val="00B820A2"/>
    <w:rsid w:val="00B97D6F"/>
    <w:rsid w:val="00BA2869"/>
    <w:rsid w:val="00BB6344"/>
    <w:rsid w:val="00BC7E02"/>
    <w:rsid w:val="00BD0396"/>
    <w:rsid w:val="00BD3518"/>
    <w:rsid w:val="00BF1FAB"/>
    <w:rsid w:val="00BF48C8"/>
    <w:rsid w:val="00BF5441"/>
    <w:rsid w:val="00BF64E7"/>
    <w:rsid w:val="00BF7B35"/>
    <w:rsid w:val="00C0304F"/>
    <w:rsid w:val="00C221E3"/>
    <w:rsid w:val="00C2702E"/>
    <w:rsid w:val="00C357A6"/>
    <w:rsid w:val="00C40A17"/>
    <w:rsid w:val="00C42AFA"/>
    <w:rsid w:val="00C4440F"/>
    <w:rsid w:val="00C4752D"/>
    <w:rsid w:val="00C518C0"/>
    <w:rsid w:val="00C51D24"/>
    <w:rsid w:val="00C52528"/>
    <w:rsid w:val="00C71B31"/>
    <w:rsid w:val="00C82F75"/>
    <w:rsid w:val="00C858B7"/>
    <w:rsid w:val="00C87DB4"/>
    <w:rsid w:val="00C95F3A"/>
    <w:rsid w:val="00CA0D08"/>
    <w:rsid w:val="00CA263D"/>
    <w:rsid w:val="00CB0C80"/>
    <w:rsid w:val="00CB2576"/>
    <w:rsid w:val="00CB4CC0"/>
    <w:rsid w:val="00CC0F0A"/>
    <w:rsid w:val="00CC5A2F"/>
    <w:rsid w:val="00CC655A"/>
    <w:rsid w:val="00CD4BCB"/>
    <w:rsid w:val="00CD6770"/>
    <w:rsid w:val="00CE293A"/>
    <w:rsid w:val="00CE2B3B"/>
    <w:rsid w:val="00CE496A"/>
    <w:rsid w:val="00CE58F6"/>
    <w:rsid w:val="00CF0A6E"/>
    <w:rsid w:val="00CF221F"/>
    <w:rsid w:val="00CF2EC1"/>
    <w:rsid w:val="00CF4C2A"/>
    <w:rsid w:val="00D01F93"/>
    <w:rsid w:val="00D11119"/>
    <w:rsid w:val="00D1456E"/>
    <w:rsid w:val="00D25390"/>
    <w:rsid w:val="00D2585F"/>
    <w:rsid w:val="00D316FB"/>
    <w:rsid w:val="00D31D09"/>
    <w:rsid w:val="00D360E9"/>
    <w:rsid w:val="00D37957"/>
    <w:rsid w:val="00D4194B"/>
    <w:rsid w:val="00D42D34"/>
    <w:rsid w:val="00D465E1"/>
    <w:rsid w:val="00D479D9"/>
    <w:rsid w:val="00D5522B"/>
    <w:rsid w:val="00D57C23"/>
    <w:rsid w:val="00D6255C"/>
    <w:rsid w:val="00D65DA2"/>
    <w:rsid w:val="00D7186C"/>
    <w:rsid w:val="00D71C91"/>
    <w:rsid w:val="00D71FC0"/>
    <w:rsid w:val="00D73050"/>
    <w:rsid w:val="00D74EA8"/>
    <w:rsid w:val="00D77891"/>
    <w:rsid w:val="00D823F2"/>
    <w:rsid w:val="00D86630"/>
    <w:rsid w:val="00D878EB"/>
    <w:rsid w:val="00D90657"/>
    <w:rsid w:val="00D96DB4"/>
    <w:rsid w:val="00D9735F"/>
    <w:rsid w:val="00DA595A"/>
    <w:rsid w:val="00DA5C19"/>
    <w:rsid w:val="00DA6A0C"/>
    <w:rsid w:val="00DB169C"/>
    <w:rsid w:val="00DB187E"/>
    <w:rsid w:val="00DC6AF7"/>
    <w:rsid w:val="00DC7282"/>
    <w:rsid w:val="00DD4473"/>
    <w:rsid w:val="00DD4A7A"/>
    <w:rsid w:val="00DD7743"/>
    <w:rsid w:val="00DE1F81"/>
    <w:rsid w:val="00DE5F7B"/>
    <w:rsid w:val="00DE6D7F"/>
    <w:rsid w:val="00DF797F"/>
    <w:rsid w:val="00E01B1A"/>
    <w:rsid w:val="00E02F2F"/>
    <w:rsid w:val="00E03EE1"/>
    <w:rsid w:val="00E34689"/>
    <w:rsid w:val="00E34C15"/>
    <w:rsid w:val="00E36368"/>
    <w:rsid w:val="00E42DC5"/>
    <w:rsid w:val="00E52D95"/>
    <w:rsid w:val="00E56B53"/>
    <w:rsid w:val="00E604CD"/>
    <w:rsid w:val="00E623A1"/>
    <w:rsid w:val="00E63C71"/>
    <w:rsid w:val="00E661F4"/>
    <w:rsid w:val="00E95945"/>
    <w:rsid w:val="00E9698A"/>
    <w:rsid w:val="00EA302B"/>
    <w:rsid w:val="00EB052D"/>
    <w:rsid w:val="00EB2800"/>
    <w:rsid w:val="00EE1246"/>
    <w:rsid w:val="00EE41C1"/>
    <w:rsid w:val="00EE466F"/>
    <w:rsid w:val="00EE5C04"/>
    <w:rsid w:val="00EF4081"/>
    <w:rsid w:val="00EF4DBA"/>
    <w:rsid w:val="00F21103"/>
    <w:rsid w:val="00F23D10"/>
    <w:rsid w:val="00F2718E"/>
    <w:rsid w:val="00F310C0"/>
    <w:rsid w:val="00F358A0"/>
    <w:rsid w:val="00F35DA5"/>
    <w:rsid w:val="00F3732E"/>
    <w:rsid w:val="00F40847"/>
    <w:rsid w:val="00F411F2"/>
    <w:rsid w:val="00F42E48"/>
    <w:rsid w:val="00F4454C"/>
    <w:rsid w:val="00F468BA"/>
    <w:rsid w:val="00F553FE"/>
    <w:rsid w:val="00F55A2D"/>
    <w:rsid w:val="00F60E7C"/>
    <w:rsid w:val="00F72307"/>
    <w:rsid w:val="00F72E24"/>
    <w:rsid w:val="00F775AF"/>
    <w:rsid w:val="00F82C9A"/>
    <w:rsid w:val="00F837DD"/>
    <w:rsid w:val="00F86ECC"/>
    <w:rsid w:val="00FA02EC"/>
    <w:rsid w:val="00FA548C"/>
    <w:rsid w:val="00FB254C"/>
    <w:rsid w:val="00FB4073"/>
    <w:rsid w:val="00FB5A09"/>
    <w:rsid w:val="00FC1C10"/>
    <w:rsid w:val="00FC2077"/>
    <w:rsid w:val="00FC5A9C"/>
    <w:rsid w:val="00FC79FE"/>
    <w:rsid w:val="00FD4EFD"/>
    <w:rsid w:val="00FD5941"/>
    <w:rsid w:val="00FE0332"/>
    <w:rsid w:val="00FE1FC9"/>
    <w:rsid w:val="00FE3B97"/>
    <w:rsid w:val="00FE5C91"/>
    <w:rsid w:val="00FF2EFE"/>
    <w:rsid w:val="00FF64D5"/>
    <w:rsid w:val="023B6FA2"/>
    <w:rsid w:val="0297E0FE"/>
    <w:rsid w:val="04CC9A30"/>
    <w:rsid w:val="0A18E463"/>
    <w:rsid w:val="0A4C604F"/>
    <w:rsid w:val="0C1B7A17"/>
    <w:rsid w:val="0D75AFD5"/>
    <w:rsid w:val="142A3814"/>
    <w:rsid w:val="1A58A6E8"/>
    <w:rsid w:val="1CCBFFA1"/>
    <w:rsid w:val="22D77457"/>
    <w:rsid w:val="295BE123"/>
    <w:rsid w:val="2B7397FC"/>
    <w:rsid w:val="2C499B85"/>
    <w:rsid w:val="3320A04A"/>
    <w:rsid w:val="34406515"/>
    <w:rsid w:val="3667C1F1"/>
    <w:rsid w:val="3887596D"/>
    <w:rsid w:val="3E81AE67"/>
    <w:rsid w:val="480D5D1D"/>
    <w:rsid w:val="5628598E"/>
    <w:rsid w:val="57B56415"/>
    <w:rsid w:val="5C178ECB"/>
    <w:rsid w:val="6895E0C2"/>
    <w:rsid w:val="6B6729C7"/>
    <w:rsid w:val="72821906"/>
    <w:rsid w:val="731875DD"/>
    <w:rsid w:val="74D8BB19"/>
    <w:rsid w:val="7621523C"/>
    <w:rsid w:val="777A5BAF"/>
    <w:rsid w:val="77B009AE"/>
    <w:rsid w:val="7A17A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2B3FF5"/>
  <w15:docId w15:val="{643C607A-F0FF-4072-8306-E1A1B7CB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3A3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980543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546E1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0A6E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0A6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0A6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0A6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0A6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0A6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805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single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rsid w:val="005546E1"/>
    <w:rPr>
      <w:rFonts w:asciiTheme="majorHAnsi" w:eastAsiaTheme="majorEastAsia" w:hAnsiTheme="majorHAnsi" w:cstheme="majorBidi"/>
      <w:b/>
      <w:bCs/>
      <w:color w:val="244061" w:themeColor="accent1" w:themeShade="80"/>
      <w:sz w:val="28"/>
      <w:szCs w:val="26"/>
    </w:rPr>
  </w:style>
  <w:style w:type="character" w:styleId="Hyperlink">
    <w:name w:val="Hyperlink"/>
    <w:basedOn w:val="Fontepargpadro"/>
    <w:uiPriority w:val="99"/>
    <w:unhideWhenUsed/>
    <w:rsid w:val="00DA5C19"/>
    <w:rPr>
      <w:color w:val="0000FF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A5C19"/>
    <w:rPr>
      <w:color w:val="000000"/>
    </w:rPr>
  </w:style>
  <w:style w:type="paragraph" w:customStyle="1" w:styleId="Comments">
    <w:name w:val="Comments"/>
    <w:basedOn w:val="Descrio"/>
    <w:link w:val="CommentsChar"/>
    <w:autoRedefine/>
    <w:qFormat/>
    <w:rsid w:val="00200C8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200C8F"/>
    <w:rPr>
      <w:rFonts w:eastAsia="Times" w:cs="Times New Roman"/>
      <w:sz w:val="16"/>
      <w:szCs w:val="20"/>
      <w:lang w:eastAsia="pt-BR"/>
    </w:rPr>
  </w:style>
  <w:style w:type="paragraph" w:customStyle="1" w:styleId="Verses">
    <w:name w:val="Versões"/>
    <w:link w:val="VersesChar"/>
    <w:qFormat/>
    <w:rsid w:val="00200C8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200C8F"/>
    <w:rPr>
      <w:rFonts w:ascii="Calibri" w:hAnsi="Calibri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0A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0A6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0A6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0A6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0A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0A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CF0A6E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F0A6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F0A6E"/>
    <w:pPr>
      <w:spacing w:after="100"/>
      <w:ind w:left="220"/>
    </w:pPr>
  </w:style>
  <w:style w:type="character" w:styleId="HiperlinkVisitado">
    <w:name w:val="FollowedHyperlink"/>
    <w:basedOn w:val="Fontepargpadro"/>
    <w:uiPriority w:val="99"/>
    <w:semiHidden/>
    <w:unhideWhenUsed/>
    <w:rsid w:val="001D77C1"/>
    <w:rPr>
      <w:color w:val="800080" w:themeColor="followed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DD774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DD7743"/>
    <w:pPr>
      <w:widowControl w:val="0"/>
      <w:autoSpaceDE w:val="0"/>
      <w:autoSpaceDN w:val="0"/>
    </w:pPr>
    <w:rPr>
      <w:rFonts w:ascii="Arial" w:eastAsia="Arial" w:hAnsi="Arial" w:cs="Arial"/>
      <w:b/>
      <w:bCs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D7743"/>
    <w:rPr>
      <w:rFonts w:ascii="Arial" w:eastAsia="Arial" w:hAnsi="Arial" w:cs="Arial"/>
      <w:b/>
      <w:bCs/>
      <w:lang w:val="pt-PT"/>
    </w:rPr>
  </w:style>
  <w:style w:type="paragraph" w:customStyle="1" w:styleId="TableParagraph">
    <w:name w:val="Table Paragraph"/>
    <w:basedOn w:val="Normal"/>
    <w:uiPriority w:val="1"/>
    <w:qFormat/>
    <w:rsid w:val="00DD7743"/>
    <w:pPr>
      <w:widowControl w:val="0"/>
      <w:autoSpaceDE w:val="0"/>
      <w:autoSpaceDN w:val="0"/>
      <w:jc w:val="center"/>
    </w:pPr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0476E0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69CC"/>
    <w:pPr>
      <w:ind w:left="720"/>
      <w:contextualSpacing/>
    </w:pPr>
  </w:style>
  <w:style w:type="character" w:customStyle="1" w:styleId="normaltextrun">
    <w:name w:val="normaltextrun"/>
    <w:basedOn w:val="Fontepargpadro"/>
    <w:rsid w:val="004D40F3"/>
  </w:style>
  <w:style w:type="character" w:customStyle="1" w:styleId="eop">
    <w:name w:val="eop"/>
    <w:basedOn w:val="Fontepargpadro"/>
    <w:rsid w:val="004D4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4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8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52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6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5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724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single" w:sz="6" w:space="7" w:color="CED4DA"/>
            <w:right w:val="none" w:sz="0" w:space="0" w:color="auto"/>
          </w:divBdr>
          <w:divsChild>
            <w:div w:id="17680429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355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single" w:sz="6" w:space="7" w:color="CED4DA"/>
            <w:right w:val="none" w:sz="0" w:space="0" w:color="auto"/>
          </w:divBdr>
          <w:divsChild>
            <w:div w:id="80650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5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7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9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9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414C02-1BE4-4302-9F12-045D84BB702C}"/>
      </w:docPartPr>
      <w:docPartBody>
        <w:p w:rsidR="004B6A46" w:rsidRDefault="004B6A46"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3D4C795E4304C35AE11057B14428B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9CD3154-BF17-4E16-AC37-57F13C671DC2}"/>
      </w:docPartPr>
      <w:docPartBody>
        <w:p w:rsidR="006D1B7F" w:rsidRDefault="00DD7F57" w:rsidP="00DD7F57">
          <w:pPr>
            <w:pStyle w:val="03D4C795E4304C35AE11057B14428BB5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1CDC60313B1405B93DBFBBC7980F0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D6E895-9951-43D8-9D82-FA8FF45010D0}"/>
      </w:docPartPr>
      <w:docPartBody>
        <w:p w:rsidR="001138EE" w:rsidRDefault="009B30AC" w:rsidP="009B30AC">
          <w:pPr>
            <w:pStyle w:val="A1CDC60313B1405B93DBFBBC7980F05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48C75A161804353BA467FDD3C4812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A7032C-D765-4732-925D-E6D420F7EF86}"/>
      </w:docPartPr>
      <w:docPartBody>
        <w:p w:rsidR="001138EE" w:rsidRDefault="009B30AC" w:rsidP="009B30AC">
          <w:pPr>
            <w:pStyle w:val="E48C75A161804353BA467FDD3C48126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A006E3CA216492D8D037FA61D154D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9576A6-CFC0-4810-A4E8-8EE7E93F06FD}"/>
      </w:docPartPr>
      <w:docPartBody>
        <w:p w:rsidR="00821CBF" w:rsidRDefault="00A12043" w:rsidP="00A12043">
          <w:pPr>
            <w:pStyle w:val="1A006E3CA216492D8D037FA61D154D60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194DE89F469465E8D042345196645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0933BA-B4E9-4EE0-A0AE-EC541C06CAE6}"/>
      </w:docPartPr>
      <w:docPartBody>
        <w:p w:rsidR="00821CBF" w:rsidRDefault="00A12043" w:rsidP="00A12043">
          <w:pPr>
            <w:pStyle w:val="C194DE89F469465E8D0423451966459B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4F4AA3DDD444A45A1749A25536BE4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D2BD61-2CA8-4101-88EF-654D102F56A3}"/>
      </w:docPartPr>
      <w:docPartBody>
        <w:p w:rsidR="00821CBF" w:rsidRDefault="00A12043" w:rsidP="00A12043">
          <w:pPr>
            <w:pStyle w:val="D4F4AA3DDD444A45A1749A25536BE493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883C0ACA4864CA1A0FDE43A860EDB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0E3058-57C2-48BE-BDCD-3B0DCD4842CC}"/>
      </w:docPartPr>
      <w:docPartBody>
        <w:p w:rsidR="00821CBF" w:rsidRDefault="00A12043" w:rsidP="00A12043">
          <w:pPr>
            <w:pStyle w:val="D883C0ACA4864CA1A0FDE43A860EDBE7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CE29F30726B4698BACFEC5DDCCC7F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D4E71E-E9CF-4093-A2C6-63202DFA945D}"/>
      </w:docPartPr>
      <w:docPartBody>
        <w:p w:rsidR="00821CBF" w:rsidRDefault="00A12043" w:rsidP="00A12043">
          <w:pPr>
            <w:pStyle w:val="9CE29F30726B4698BACFEC5DDCCC7F9D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8EF0E01265E4EA4AF94CED68A8E08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4E820B-A1FE-41A4-A796-A1DB47630AA3}"/>
      </w:docPartPr>
      <w:docPartBody>
        <w:p w:rsidR="00821CBF" w:rsidRDefault="00A12043" w:rsidP="00A12043">
          <w:pPr>
            <w:pStyle w:val="B8EF0E01265E4EA4AF94CED68A8E089D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F92ED4F86F54E75913CB2FE1A02C8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A64FB3-B771-4E75-918F-436C056B6E4C}"/>
      </w:docPartPr>
      <w:docPartBody>
        <w:p w:rsidR="00821CBF" w:rsidRDefault="00A12043" w:rsidP="00A12043">
          <w:pPr>
            <w:pStyle w:val="9F92ED4F86F54E75913CB2FE1A02C88B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5EE6650F9E747F08502127A1CAB41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216E74-3C0F-462D-88BB-8ACF10D402F8}"/>
      </w:docPartPr>
      <w:docPartBody>
        <w:p w:rsidR="00821CBF" w:rsidRDefault="00A12043" w:rsidP="00A12043">
          <w:pPr>
            <w:pStyle w:val="45EE6650F9E747F08502127A1CAB4134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D0040A032CF42269236124EF7347A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B0C27D-364C-4299-9919-D88989D276E8}"/>
      </w:docPartPr>
      <w:docPartBody>
        <w:p w:rsidR="00821CBF" w:rsidRDefault="00A12043" w:rsidP="00A12043">
          <w:pPr>
            <w:pStyle w:val="0D0040A032CF42269236124EF7347AA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50C8F3D002C4F9AA83AD3C6D5E9E2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1A5DDA-C2AC-4FC6-8282-94F11562C2D2}"/>
      </w:docPartPr>
      <w:docPartBody>
        <w:p w:rsidR="00821CBF" w:rsidRDefault="00A12043" w:rsidP="00A12043">
          <w:pPr>
            <w:pStyle w:val="450C8F3D002C4F9AA83AD3C6D5E9E237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F44DA4F870746479FF360FC3202DA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B39750-12C0-43D7-85D3-C448E17CDA23}"/>
      </w:docPartPr>
      <w:docPartBody>
        <w:p w:rsidR="00821CBF" w:rsidRDefault="00A12043" w:rsidP="00A12043">
          <w:pPr>
            <w:pStyle w:val="2F44DA4F870746479FF360FC3202DAE7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A7102583F664A9E8A923081A63A40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C97DBA-DCB8-43CE-803E-8F286EF6E73C}"/>
      </w:docPartPr>
      <w:docPartBody>
        <w:p w:rsidR="00821CBF" w:rsidRDefault="00A12043" w:rsidP="00A12043">
          <w:pPr>
            <w:pStyle w:val="5A7102583F664A9E8A923081A63A403F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B6D55400F8445F79D2D9CAE8DC494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180EE6-3505-45EC-934B-244FF7464825}"/>
      </w:docPartPr>
      <w:docPartBody>
        <w:p w:rsidR="00821CBF" w:rsidRDefault="00A12043" w:rsidP="00A12043">
          <w:pPr>
            <w:pStyle w:val="BB6D55400F8445F79D2D9CAE8DC4946F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FB87589AB4C4C83A1A42888D57C31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A8D06E-0C79-4B6A-AA7D-5EB909E0F0F9}"/>
      </w:docPartPr>
      <w:docPartBody>
        <w:p w:rsidR="00821CBF" w:rsidRDefault="00A12043" w:rsidP="00A12043">
          <w:pPr>
            <w:pStyle w:val="AFB87589AB4C4C83A1A42888D57C31F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5C10AB9A3794B6782D30597A88FA9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F91A05-3FBF-4769-8D4F-33AB00AE440F}"/>
      </w:docPartPr>
      <w:docPartBody>
        <w:p w:rsidR="00821CBF" w:rsidRDefault="00A12043" w:rsidP="00A12043">
          <w:pPr>
            <w:pStyle w:val="55C10AB9A3794B6782D30597A88FA91C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D9D60B52E544BEF8C31960FE1EFF1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F5336F-D4DE-4E94-B7E3-F50AADB2D9D4}"/>
      </w:docPartPr>
      <w:docPartBody>
        <w:p w:rsidR="00821CBF" w:rsidRDefault="00A12043" w:rsidP="00A12043">
          <w:pPr>
            <w:pStyle w:val="AD9D60B52E544BEF8C31960FE1EFF1CC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A88E185DFD64F208C0646C43BCC62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5C9CE5-BD95-4D1A-BF96-39C31C6075FC}"/>
      </w:docPartPr>
      <w:docPartBody>
        <w:p w:rsidR="00821CBF" w:rsidRDefault="00A12043" w:rsidP="00A12043">
          <w:pPr>
            <w:pStyle w:val="CA88E185DFD64F208C0646C43BCC624E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9FB3E8FFAED4D7694C807A86FCCC4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24A9E6-D681-472C-8735-F5C11D1D82CB}"/>
      </w:docPartPr>
      <w:docPartBody>
        <w:p w:rsidR="00821CBF" w:rsidRDefault="00A12043" w:rsidP="00A12043">
          <w:pPr>
            <w:pStyle w:val="79FB3E8FFAED4D7694C807A86FCCC44D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FECA0CC5B664B4CB9DF66F3ACF732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E0C628-9D37-4164-844C-483C4C469E56}"/>
      </w:docPartPr>
      <w:docPartBody>
        <w:p w:rsidR="00821CBF" w:rsidRDefault="00A12043" w:rsidP="00A12043">
          <w:pPr>
            <w:pStyle w:val="4FECA0CC5B664B4CB9DF66F3ACF732BE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93096C6EF9545168D1F4F33A4142D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330043-ED2C-4F22-9F5C-7D8C525C27E6}"/>
      </w:docPartPr>
      <w:docPartBody>
        <w:p w:rsidR="00821CBF" w:rsidRDefault="00A12043" w:rsidP="00A12043">
          <w:pPr>
            <w:pStyle w:val="893096C6EF9545168D1F4F33A4142D2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D9C169441A7493393F274607603B6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5B89F6-B96D-4CEE-B86F-5EA91C8D267B}"/>
      </w:docPartPr>
      <w:docPartBody>
        <w:p w:rsidR="00821CBF" w:rsidRDefault="00A12043" w:rsidP="00A12043">
          <w:pPr>
            <w:pStyle w:val="AD9C169441A7493393F274607603B6CE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6619D655652417DAD468065E0F03F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5328B3-6027-47F4-8D39-5EE35D40579F}"/>
      </w:docPartPr>
      <w:docPartBody>
        <w:p w:rsidR="00821CBF" w:rsidRDefault="00A12043" w:rsidP="00A12043">
          <w:pPr>
            <w:pStyle w:val="C6619D655652417DAD468065E0F03F13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40924A79D6649A2945116CF49DF34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65ACBF-3904-4D10-8E33-38B6D9241DBC}"/>
      </w:docPartPr>
      <w:docPartBody>
        <w:p w:rsidR="00821CBF" w:rsidRDefault="00A12043" w:rsidP="00A12043">
          <w:pPr>
            <w:pStyle w:val="040924A79D6649A2945116CF49DF348A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53D7B00160147209435D95F83936C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1D26F7-B8DB-45D5-85EE-C37124D94B14}"/>
      </w:docPartPr>
      <w:docPartBody>
        <w:p w:rsidR="00821CBF" w:rsidRDefault="00A12043" w:rsidP="00A12043">
          <w:pPr>
            <w:pStyle w:val="853D7B00160147209435D95F83936C3D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10719502DC74E8DA05F9F619E8740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CCE2B9-6919-4216-8A66-E644C9C83C82}"/>
      </w:docPartPr>
      <w:docPartBody>
        <w:p w:rsidR="00821CBF" w:rsidRDefault="00A12043" w:rsidP="00A12043">
          <w:pPr>
            <w:pStyle w:val="C10719502DC74E8DA05F9F619E87406C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E2335155D864811862A2939B7E0A2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27912A-57CF-4D9A-A85B-7A87DAD6ACFA}"/>
      </w:docPartPr>
      <w:docPartBody>
        <w:p w:rsidR="00821CBF" w:rsidRDefault="00A12043" w:rsidP="00A12043">
          <w:pPr>
            <w:pStyle w:val="7E2335155D864811862A2939B7E0A2D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99006EA9124457DB3CA093FDA9978A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5EC4E2-DA94-4B7F-A3A8-5048A3AE2E94}"/>
      </w:docPartPr>
      <w:docPartBody>
        <w:p w:rsidR="00821CBF" w:rsidRDefault="00A12043" w:rsidP="00A12043">
          <w:pPr>
            <w:pStyle w:val="899006EA9124457DB3CA093FDA9978A8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5D9CB2F780A426DB287B5A51A75DC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FA0D25-EF22-4247-BE16-BB911F9A4F83}"/>
      </w:docPartPr>
      <w:docPartBody>
        <w:p w:rsidR="00821CBF" w:rsidRDefault="00A12043" w:rsidP="00A12043">
          <w:pPr>
            <w:pStyle w:val="95D9CB2F780A426DB287B5A51A75DCAB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8940D26A7CF4103B86061CBF749EE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2D45E8-782D-4F3B-9A12-4E2FF89E2509}"/>
      </w:docPartPr>
      <w:docPartBody>
        <w:p w:rsidR="00821CBF" w:rsidRDefault="00A12043" w:rsidP="00A12043">
          <w:pPr>
            <w:pStyle w:val="18940D26A7CF4103B86061CBF749EEB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183069010654D82B21A9AEA3F13A4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910259-9563-4078-8FDB-059264F05FDB}"/>
      </w:docPartPr>
      <w:docPartBody>
        <w:p w:rsidR="00821CBF" w:rsidRDefault="00A12043" w:rsidP="00A12043">
          <w:pPr>
            <w:pStyle w:val="5183069010654D82B21A9AEA3F13A40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847F8A2F34D489A80426D9F5190C9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9DC00C-8C66-4C91-8DA1-766AD9C7B49C}"/>
      </w:docPartPr>
      <w:docPartBody>
        <w:p w:rsidR="00821CBF" w:rsidRDefault="00A12043" w:rsidP="00A12043">
          <w:pPr>
            <w:pStyle w:val="C847F8A2F34D489A80426D9F5190C9E2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A0B0A0AF5AA42BDADBDCEB3311DFF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E1EB46-FDD3-4564-8932-FC783B143B04}"/>
      </w:docPartPr>
      <w:docPartBody>
        <w:p w:rsidR="00821CBF" w:rsidRDefault="00A12043" w:rsidP="00A12043">
          <w:pPr>
            <w:pStyle w:val="8A0B0A0AF5AA42BDADBDCEB3311DFF22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0A21AEDE3FE4BFC9B86E9AE2C4EA0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EC5A09-5F30-4A75-BB5E-CBBE30A870E3}"/>
      </w:docPartPr>
      <w:docPartBody>
        <w:p w:rsidR="00821CBF" w:rsidRDefault="00A12043" w:rsidP="00A12043">
          <w:pPr>
            <w:pStyle w:val="C0A21AEDE3FE4BFC9B86E9AE2C4EA0C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26FCE36B64145969240BCDF00D2D1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5C523C-044D-4641-8CC6-814D7A394194}"/>
      </w:docPartPr>
      <w:docPartBody>
        <w:p w:rsidR="00821CBF" w:rsidRDefault="00A12043" w:rsidP="00A12043">
          <w:pPr>
            <w:pStyle w:val="E26FCE36B64145969240BCDF00D2D14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30E2D41BB544E0964F6D422144EB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B545CA-307A-4170-8534-BC5F184A788B}"/>
      </w:docPartPr>
      <w:docPartBody>
        <w:p w:rsidR="00821CBF" w:rsidRDefault="00A12043" w:rsidP="00A12043">
          <w:pPr>
            <w:pStyle w:val="1130E2D41BB544E0964F6D422144EBA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36312676F7438F880D5297BD582F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B17F46-B558-44EE-8016-AA3A54B06E56}"/>
      </w:docPartPr>
      <w:docPartBody>
        <w:p w:rsidR="00821CBF" w:rsidRDefault="00A12043" w:rsidP="00A12043">
          <w:pPr>
            <w:pStyle w:val="1936312676F7438F880D5297BD582F60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EBB546D523843D782821E4ED071EA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E30982-52D0-4DEB-AF73-B3FA68117AD6}"/>
      </w:docPartPr>
      <w:docPartBody>
        <w:p w:rsidR="00821CBF" w:rsidRDefault="00A12043" w:rsidP="00A12043">
          <w:pPr>
            <w:pStyle w:val="5EBB546D523843D782821E4ED071EA2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54031483FFD4A2D896961CDD60BA6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E2537F-E0F7-4FD8-ADDE-1B8626DDF0ED}"/>
      </w:docPartPr>
      <w:docPartBody>
        <w:p w:rsidR="00821CBF" w:rsidRDefault="00A12043" w:rsidP="00A12043">
          <w:pPr>
            <w:pStyle w:val="154031483FFD4A2D896961CDD60BA62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4DDA7F8807E40EF8ED33DBC26EB92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39E708-749C-4B8D-AE98-B47E0641BE9D}"/>
      </w:docPartPr>
      <w:docPartBody>
        <w:p w:rsidR="00821CBF" w:rsidRDefault="00A12043" w:rsidP="00A12043">
          <w:pPr>
            <w:pStyle w:val="04DDA7F8807E40EF8ED33DBC26EB9213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A3ACAF42FB84E76929CC8B7010BC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C65E26-C479-4B20-B175-ADCFFA54465E}"/>
      </w:docPartPr>
      <w:docPartBody>
        <w:p w:rsidR="00821CBF" w:rsidRDefault="00A12043" w:rsidP="00A12043">
          <w:pPr>
            <w:pStyle w:val="DA3ACAF42FB84E76929CC8B7010BC51C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99CA445D65B4CF3A8D48598C6DE5E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3B7956-8A7C-4FA8-B7C0-9AED19C1CCE0}"/>
      </w:docPartPr>
      <w:docPartBody>
        <w:p w:rsidR="00821CBF" w:rsidRDefault="00A12043" w:rsidP="00A12043">
          <w:pPr>
            <w:pStyle w:val="399CA445D65B4CF3A8D48598C6DE5E54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B5D6F1AF5CF41128F074D9DEB4BB3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8BC643-4AAA-4307-A8FD-FE7C162DEB7E}"/>
      </w:docPartPr>
      <w:docPartBody>
        <w:p w:rsidR="00821CBF" w:rsidRDefault="00A12043" w:rsidP="00A12043">
          <w:pPr>
            <w:pStyle w:val="4B5D6F1AF5CF41128F074D9DEB4BB3BE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200851A15C4985B1FE90A2CE1B21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EABF7C-4CBB-4E71-9648-EE163D30505A}"/>
      </w:docPartPr>
      <w:docPartBody>
        <w:p w:rsidR="00821CBF" w:rsidRDefault="00A12043" w:rsidP="00A12043">
          <w:pPr>
            <w:pStyle w:val="00200851A15C4985B1FE90A2CE1B2187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664AF124EC64C1C937F1DF27CC542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1C91F2-B677-4DDB-A7A5-CF3F9154F69B}"/>
      </w:docPartPr>
      <w:docPartBody>
        <w:p w:rsidR="00821CBF" w:rsidRDefault="00A12043" w:rsidP="00A12043">
          <w:pPr>
            <w:pStyle w:val="9664AF124EC64C1C937F1DF27CC542AD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01663839EA24744A87F2EFE303891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DF2B34-B852-49CB-A93F-14D61D5CA0D3}"/>
      </w:docPartPr>
      <w:docPartBody>
        <w:p w:rsidR="00821CBF" w:rsidRDefault="00A12043" w:rsidP="00A12043">
          <w:pPr>
            <w:pStyle w:val="301663839EA24744A87F2EFE303891E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3F9586DF9DB4CC89C50BDAF960724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5C7048-4AA6-4600-B0F4-15415D5F249D}"/>
      </w:docPartPr>
      <w:docPartBody>
        <w:p w:rsidR="00821CBF" w:rsidRDefault="00A12043" w:rsidP="00A12043">
          <w:pPr>
            <w:pStyle w:val="C3F9586DF9DB4CC89C50BDAF960724E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956C83DE8C94F798957A9E7C6DB92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BF56E6-C8CF-433F-88D9-6125BD4ECEAC}"/>
      </w:docPartPr>
      <w:docPartBody>
        <w:p w:rsidR="00821CBF" w:rsidRDefault="00A12043" w:rsidP="00A12043">
          <w:pPr>
            <w:pStyle w:val="C956C83DE8C94F798957A9E7C6DB92A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CF9396FBC8F4DD28DAFEC158C963F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F599A2-57DD-4729-AEEE-3A002C5EFF17}"/>
      </w:docPartPr>
      <w:docPartBody>
        <w:p w:rsidR="00821CBF" w:rsidRDefault="00A12043" w:rsidP="00A12043">
          <w:pPr>
            <w:pStyle w:val="4CF9396FBC8F4DD28DAFEC158C963F94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5FB43BBD60543E8A7A144887CE523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505F92-A26B-4444-94A3-13474F803113}"/>
      </w:docPartPr>
      <w:docPartBody>
        <w:p w:rsidR="00821CBF" w:rsidRDefault="00A12043" w:rsidP="00A12043">
          <w:pPr>
            <w:pStyle w:val="55FB43BBD60543E8A7A144887CE523BF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73878ADC91A4939801CC03F26ABB6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0E79CC-7588-4BC2-92C1-F84164E3F13B}"/>
      </w:docPartPr>
      <w:docPartBody>
        <w:p w:rsidR="00821CBF" w:rsidRDefault="00A12043" w:rsidP="00A12043">
          <w:pPr>
            <w:pStyle w:val="A73878ADC91A4939801CC03F26ABB69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968474CBF2A4922A5A2F83C5D9C49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E78117-668A-4CD4-B6D9-EB19A731132A}"/>
      </w:docPartPr>
      <w:docPartBody>
        <w:p w:rsidR="00821CBF" w:rsidRDefault="00A12043" w:rsidP="00A12043">
          <w:pPr>
            <w:pStyle w:val="4968474CBF2A4922A5A2F83C5D9C49C4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D959CF5E3C64A24B37A92F2888C25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C9AF90-D01E-49BA-9A79-F5F01663043E}"/>
      </w:docPartPr>
      <w:docPartBody>
        <w:p w:rsidR="00821CBF" w:rsidRDefault="00A12043" w:rsidP="00A12043">
          <w:pPr>
            <w:pStyle w:val="ED959CF5E3C64A24B37A92F2888C2508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ED6798B5BAF4C82A701B1687B2E04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DCCF4F-2E4C-4E5E-8546-86113C65A150}"/>
      </w:docPartPr>
      <w:docPartBody>
        <w:p w:rsidR="00821CBF" w:rsidRDefault="00A12043" w:rsidP="00A12043">
          <w:pPr>
            <w:pStyle w:val="CED6798B5BAF4C82A701B1687B2E048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C2F5C0A74AE490C8A55B9A1F80A2C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87AC8A-BEF9-4F6D-AD4A-18528A32CAC4}"/>
      </w:docPartPr>
      <w:docPartBody>
        <w:p w:rsidR="00821CBF" w:rsidRDefault="00A12043" w:rsidP="00A12043">
          <w:pPr>
            <w:pStyle w:val="CC2F5C0A74AE490C8A55B9A1F80A2C25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E5DF473A8804B4094FC8DEC58C2E6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2A20B3-F180-4843-A373-71CC9D2FCE7D}"/>
      </w:docPartPr>
      <w:docPartBody>
        <w:p w:rsidR="00821CBF" w:rsidRDefault="00A12043" w:rsidP="00A12043">
          <w:pPr>
            <w:pStyle w:val="5E5DF473A8804B4094FC8DEC58C2E60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67FF065B70E42D390D96E230FF9F7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683DA0-69EA-474C-BE24-70541ED055CB}"/>
      </w:docPartPr>
      <w:docPartBody>
        <w:p w:rsidR="00821CBF" w:rsidRDefault="00A12043" w:rsidP="00A12043">
          <w:pPr>
            <w:pStyle w:val="067FF065B70E42D390D96E230FF9F718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F9518F65A14D709851E3F88066E8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23F554-C5C9-4838-8DEE-9F20D4B4AEBB}"/>
      </w:docPartPr>
      <w:docPartBody>
        <w:p w:rsidR="00821CBF" w:rsidRDefault="00A12043" w:rsidP="00A12043">
          <w:pPr>
            <w:pStyle w:val="DEF9518F65A14D709851E3F88066E8B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54005D9D9A449D4B2A0CCB14EC9E8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345C94-2F25-4BCE-9841-3CE4430CF8D3}"/>
      </w:docPartPr>
      <w:docPartBody>
        <w:p w:rsidR="00821CBF" w:rsidRDefault="00A12043" w:rsidP="00A12043">
          <w:pPr>
            <w:pStyle w:val="954005D9D9A449D4B2A0CCB14EC9E8CF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8F3326FF2DC4625AE562B0C85B90F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C48ECF-D7CF-4080-A902-690B61239176}"/>
      </w:docPartPr>
      <w:docPartBody>
        <w:p w:rsidR="00821CBF" w:rsidRDefault="00A12043" w:rsidP="00A12043">
          <w:pPr>
            <w:pStyle w:val="E8F3326FF2DC4625AE562B0C85B90FCD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B644FFAEE644CFDAA2BC67B8E3008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E1803E-265D-48C8-9056-2F6B6347979B}"/>
      </w:docPartPr>
      <w:docPartBody>
        <w:p w:rsidR="00821CBF" w:rsidRDefault="00A12043" w:rsidP="00A12043">
          <w:pPr>
            <w:pStyle w:val="FB644FFAEE644CFDAA2BC67B8E3008A5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4DFE843F774489498413170E9606C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5FC8B5-BEDC-4E00-B5AF-65005C222A93}"/>
      </w:docPartPr>
      <w:docPartBody>
        <w:p w:rsidR="00821CBF" w:rsidRDefault="00A12043" w:rsidP="00A12043">
          <w:pPr>
            <w:pStyle w:val="D4DFE843F774489498413170E9606C9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0A02BC7D3E54BD2A43BBB0916AC77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85840-4B70-4ADE-9C95-D89F44752A32}"/>
      </w:docPartPr>
      <w:docPartBody>
        <w:p w:rsidR="00821CBF" w:rsidRDefault="00A12043" w:rsidP="00A12043">
          <w:pPr>
            <w:pStyle w:val="30A02BC7D3E54BD2A43BBB0916AC77E5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2C7E8083649412AA24F90CFD79966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9F385C-3BB4-40CE-806A-F3829540EAB7}"/>
      </w:docPartPr>
      <w:docPartBody>
        <w:p w:rsidR="00821CBF" w:rsidRDefault="00A12043" w:rsidP="00A12043">
          <w:pPr>
            <w:pStyle w:val="12C7E8083649412AA24F90CFD79966A4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39DE4ED3B6479C8E311D757862DB3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A0C6BD-0FBA-46B4-9FD6-5EB80848CA3E}"/>
      </w:docPartPr>
      <w:docPartBody>
        <w:p w:rsidR="00821CBF" w:rsidRDefault="00A12043" w:rsidP="00A12043">
          <w:pPr>
            <w:pStyle w:val="1D39DE4ED3B6479C8E311D757862DB3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E8013DB7C244A24A53A9428A68F6D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287291-AE41-4429-AAA1-5F7DF626BA5F}"/>
      </w:docPartPr>
      <w:docPartBody>
        <w:p w:rsidR="00821CBF" w:rsidRDefault="00A12043" w:rsidP="00A12043">
          <w:pPr>
            <w:pStyle w:val="CE8013DB7C244A24A53A9428A68F6D1E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E9860C3552542EA8AFAE9EF5C5996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5DEBDB-2FE9-4049-B0BE-C26D0CDE080C}"/>
      </w:docPartPr>
      <w:docPartBody>
        <w:p w:rsidR="00821CBF" w:rsidRDefault="00A12043" w:rsidP="00A12043">
          <w:pPr>
            <w:pStyle w:val="3E9860C3552542EA8AFAE9EF5C59961A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0BCAE38920A4F7485DB64CA6ED2A2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FFDFE6-1CCE-43DF-B717-B63F732FBF50}"/>
      </w:docPartPr>
      <w:docPartBody>
        <w:p w:rsidR="00821CBF" w:rsidRDefault="00A12043" w:rsidP="00A12043">
          <w:pPr>
            <w:pStyle w:val="30BCAE38920A4F7485DB64CA6ED2A21F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CDFC8EF2C7C4F16BA97F91AE3ABB4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C2BDF0-935E-45A3-B01C-165718255427}"/>
      </w:docPartPr>
      <w:docPartBody>
        <w:p w:rsidR="00821CBF" w:rsidRDefault="00A12043" w:rsidP="00A12043">
          <w:pPr>
            <w:pStyle w:val="1CDFC8EF2C7C4F16BA97F91AE3ABB487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E8D55B44A074C6AA5EFDB03F67EC3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19587E-4A1A-4BC6-9415-505372A0BF32}"/>
      </w:docPartPr>
      <w:docPartBody>
        <w:p w:rsidR="00821CBF" w:rsidRDefault="00A12043" w:rsidP="00A12043">
          <w:pPr>
            <w:pStyle w:val="5E8D55B44A074C6AA5EFDB03F67EC39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004479EA0944548AADA76C5333C79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E94885-524F-45B1-BD75-09E9DEED1F27}"/>
      </w:docPartPr>
      <w:docPartBody>
        <w:p w:rsidR="00821CBF" w:rsidRDefault="00A12043" w:rsidP="00A12043">
          <w:pPr>
            <w:pStyle w:val="5004479EA0944548AADA76C5333C791F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4F34BE9B0064454A2FA35CF66D8C0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5ED5A4-896B-45C9-B047-0CA2BDFB327F}"/>
      </w:docPartPr>
      <w:docPartBody>
        <w:p w:rsidR="00821CBF" w:rsidRDefault="00A12043" w:rsidP="00A12043">
          <w:pPr>
            <w:pStyle w:val="74F34BE9B0064454A2FA35CF66D8C071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00C565D605448890713C9862CDE6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3488F7-1561-4463-8AD1-01E3F60E930A}"/>
      </w:docPartPr>
      <w:docPartBody>
        <w:p w:rsidR="00821CBF" w:rsidRDefault="00A12043" w:rsidP="00A12043">
          <w:pPr>
            <w:pStyle w:val="0000C565D605448890713C9862CDE64B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88DFC65A72B40C4B4A447B41B4A1A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24BB2A-9D1B-4560-8654-7E1E841EF14B}"/>
      </w:docPartPr>
      <w:docPartBody>
        <w:p w:rsidR="00821CBF" w:rsidRDefault="00A12043" w:rsidP="00A12043">
          <w:pPr>
            <w:pStyle w:val="D88DFC65A72B40C4B4A447B41B4A1A6C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BC7BA88D05D4134A1FC77F953761B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3023FC-5694-475B-BF88-FBE268C8FF96}"/>
      </w:docPartPr>
      <w:docPartBody>
        <w:p w:rsidR="00821CBF" w:rsidRDefault="00A12043" w:rsidP="00A12043">
          <w:pPr>
            <w:pStyle w:val="6BC7BA88D05D4134A1FC77F953761B8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1607FEA33B845FD8352FCC8F0C636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B3B34B-AFF6-47BE-99DC-3008B6AB10BD}"/>
      </w:docPartPr>
      <w:docPartBody>
        <w:p w:rsidR="00821CBF" w:rsidRDefault="00A12043" w:rsidP="00A12043">
          <w:pPr>
            <w:pStyle w:val="B1607FEA33B845FD8352FCC8F0C6362A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DC0989DCF9C4EADB10620FBC45C22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8D2229-4BF6-4368-81E4-F73A3E9E00D1}"/>
      </w:docPartPr>
      <w:docPartBody>
        <w:p w:rsidR="00821CBF" w:rsidRDefault="00A12043" w:rsidP="00A12043">
          <w:pPr>
            <w:pStyle w:val="CDC0989DCF9C4EADB10620FBC45C22AD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08B14EDFB004D61ABC8E99FDFD5E1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21098D-20D9-43C2-8179-24DEF1FFB021}"/>
      </w:docPartPr>
      <w:docPartBody>
        <w:p w:rsidR="00821CBF" w:rsidRDefault="00A12043" w:rsidP="00A12043">
          <w:pPr>
            <w:pStyle w:val="808B14EDFB004D61ABC8E99FDFD5E173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BF3DF7CE6A94074B89667ABE4696D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8E95E8-EC3F-4D4A-9DF1-6C2CFBF590F6}"/>
      </w:docPartPr>
      <w:docPartBody>
        <w:p w:rsidR="00821CBF" w:rsidRDefault="00A12043" w:rsidP="00A12043">
          <w:pPr>
            <w:pStyle w:val="BBF3DF7CE6A94074B89667ABE4696DE2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BFBC0A0B2AD40578B5DE2410729058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C146B7B-BFD0-436E-811B-33AFFDA6B047}"/>
      </w:docPartPr>
      <w:docPartBody>
        <w:p w:rsidR="00821CBF" w:rsidRDefault="00A12043" w:rsidP="00A12043">
          <w:pPr>
            <w:pStyle w:val="7BFBC0A0B2AD40578B5DE24107290582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44C9F0A811D4432BF828830B24EB7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3C96FF-54B3-4A16-B1F1-F32D7F303C46}"/>
      </w:docPartPr>
      <w:docPartBody>
        <w:p w:rsidR="00821CBF" w:rsidRDefault="00A12043" w:rsidP="00A12043">
          <w:pPr>
            <w:pStyle w:val="144C9F0A811D4432BF828830B24EB78E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A6271AFF23E4A7B83FAF8ABE46DD8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575829-B223-479A-BD85-77FBA347411B}"/>
      </w:docPartPr>
      <w:docPartBody>
        <w:p w:rsidR="000B3D5C" w:rsidRDefault="00D002C7" w:rsidP="00D002C7">
          <w:pPr>
            <w:pStyle w:val="8A6271AFF23E4A7B83FAF8ABE46DD8B4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698246D8087457DA98A623A15DE41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017988-DF29-4D69-9AE9-77C9528CA151}"/>
      </w:docPartPr>
      <w:docPartBody>
        <w:p w:rsidR="000B3D5C" w:rsidRDefault="00D002C7" w:rsidP="00D002C7">
          <w:pPr>
            <w:pStyle w:val="1698246D8087457DA98A623A15DE4155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24C12CDF5604935AF065428FB04DB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6D2688-5F95-4757-81C1-29CEAC7BB6B6}"/>
      </w:docPartPr>
      <w:docPartBody>
        <w:p w:rsidR="000B3D5C" w:rsidRDefault="00D002C7" w:rsidP="00D002C7">
          <w:pPr>
            <w:pStyle w:val="B24C12CDF5604935AF065428FB04DB8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2265BE86FAC4010A96D4E01076AA4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9BBD4A-CEC9-4262-96CA-78A2579ADA17}"/>
      </w:docPartPr>
      <w:docPartBody>
        <w:p w:rsidR="000B3D5C" w:rsidRDefault="00D002C7" w:rsidP="00D002C7">
          <w:pPr>
            <w:pStyle w:val="A2265BE86FAC4010A96D4E01076AA402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3CBB693A963432097FF2F1998882B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C63A86-7EDE-4EC6-B01C-57C5A70EE58D}"/>
      </w:docPartPr>
      <w:docPartBody>
        <w:p w:rsidR="000B3D5C" w:rsidRDefault="00D002C7" w:rsidP="00D002C7">
          <w:pPr>
            <w:pStyle w:val="33CBB693A963432097FF2F1998882B5A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DF2409591C945009663BC09C8FE9E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06E13E-B69A-47F8-9723-729EDACEFC4C}"/>
      </w:docPartPr>
      <w:docPartBody>
        <w:p w:rsidR="000B3D5C" w:rsidRDefault="00D002C7" w:rsidP="00D002C7">
          <w:pPr>
            <w:pStyle w:val="3DF2409591C945009663BC09C8FE9E89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550EAC02BB64759A987DEE1A6C083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9C083F-402C-40D6-B602-AAEC3FFB7003}"/>
      </w:docPartPr>
      <w:docPartBody>
        <w:p w:rsidR="000B3D5C" w:rsidRDefault="00D002C7" w:rsidP="00D002C7">
          <w:pPr>
            <w:pStyle w:val="7550EAC02BB64759A987DEE1A6C08316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7DF1CC395B84AB88AC8D21C427501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0C6794-2082-4B7C-825A-8FD4436947A3}"/>
      </w:docPartPr>
      <w:docPartBody>
        <w:p w:rsidR="000B3D5C" w:rsidRDefault="00D002C7" w:rsidP="00D002C7">
          <w:pPr>
            <w:pStyle w:val="87DF1CC395B84AB88AC8D21C427501B7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E6DF67E0B454BA68714DF413E0745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45188E-5027-4603-9A54-AEFF85D3EE3A}"/>
      </w:docPartPr>
      <w:docPartBody>
        <w:p w:rsidR="000B3D5C" w:rsidRDefault="00D002C7" w:rsidP="00D002C7">
          <w:pPr>
            <w:pStyle w:val="2E6DF67E0B454BA68714DF413E07451E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347CDBEE69B4C2DAFF69E564CA3CE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E998F8-81D6-4F5E-8C6F-4617DC078909}"/>
      </w:docPartPr>
      <w:docPartBody>
        <w:p w:rsidR="000B3D5C" w:rsidRDefault="00D002C7" w:rsidP="00D002C7">
          <w:pPr>
            <w:pStyle w:val="8347CDBEE69B4C2DAFF69E564CA3CED5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E9D16391C0041EE8FD7209EFD8E59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69A8C6-831A-480C-B73C-6CFD83E2BEFD}"/>
      </w:docPartPr>
      <w:docPartBody>
        <w:p w:rsidR="000B3D5C" w:rsidRDefault="00D002C7" w:rsidP="00D002C7">
          <w:pPr>
            <w:pStyle w:val="AE9D16391C0041EE8FD7209EFD8E59D8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DB746DD46F745E38EF697A115DC5B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90AF00-8B71-4F30-8CE6-C08A4CC17D6D}"/>
      </w:docPartPr>
      <w:docPartBody>
        <w:p w:rsidR="000B3D5C" w:rsidRDefault="00D002C7" w:rsidP="00D002C7">
          <w:pPr>
            <w:pStyle w:val="EDB746DD46F745E38EF697A115DC5B6B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775DE0465A5430781B330136C7FF6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475CC0-0213-4AA3-87DA-8A9CD88DF063}"/>
      </w:docPartPr>
      <w:docPartBody>
        <w:p w:rsidR="000B3D5C" w:rsidRDefault="00D002C7" w:rsidP="00D002C7">
          <w:pPr>
            <w:pStyle w:val="6775DE0465A5430781B330136C7FF647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B82F090A764CF688436D67AC08E5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EF9DB9-DFC3-4673-8072-DC88A345078E}"/>
      </w:docPartPr>
      <w:docPartBody>
        <w:p w:rsidR="000B3D5C" w:rsidRDefault="00D002C7" w:rsidP="00D002C7">
          <w:pPr>
            <w:pStyle w:val="11B82F090A764CF688436D67AC08E5E4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F162F5CD3194F80927323B89A6402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182856-4AB9-4243-96A4-DB71CA885551}"/>
      </w:docPartPr>
      <w:docPartBody>
        <w:p w:rsidR="000B3D5C" w:rsidRDefault="00D002C7" w:rsidP="00D002C7">
          <w:pPr>
            <w:pStyle w:val="4F162F5CD3194F80927323B89A640270"/>
          </w:pPr>
          <w:r w:rsidRPr="007174F5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46"/>
    <w:rsid w:val="0000039C"/>
    <w:rsid w:val="000B3D5C"/>
    <w:rsid w:val="000D1A21"/>
    <w:rsid w:val="001138EE"/>
    <w:rsid w:val="002508F1"/>
    <w:rsid w:val="004A6324"/>
    <w:rsid w:val="004B6A46"/>
    <w:rsid w:val="005A5810"/>
    <w:rsid w:val="006B0B13"/>
    <w:rsid w:val="006D1B7F"/>
    <w:rsid w:val="00710B94"/>
    <w:rsid w:val="007271B2"/>
    <w:rsid w:val="00767F4F"/>
    <w:rsid w:val="008032F6"/>
    <w:rsid w:val="00821CBF"/>
    <w:rsid w:val="0082746D"/>
    <w:rsid w:val="0083573B"/>
    <w:rsid w:val="00876280"/>
    <w:rsid w:val="00916760"/>
    <w:rsid w:val="009B30AC"/>
    <w:rsid w:val="00A12043"/>
    <w:rsid w:val="00AA5E79"/>
    <w:rsid w:val="00AD5E19"/>
    <w:rsid w:val="00B33015"/>
    <w:rsid w:val="00B450EB"/>
    <w:rsid w:val="00CC526D"/>
    <w:rsid w:val="00CE58F6"/>
    <w:rsid w:val="00D002C7"/>
    <w:rsid w:val="00D412B6"/>
    <w:rsid w:val="00D70AEB"/>
    <w:rsid w:val="00DD7F57"/>
    <w:rsid w:val="00E16184"/>
    <w:rsid w:val="00E6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002C7"/>
    <w:rPr>
      <w:color w:val="808080"/>
    </w:rPr>
  </w:style>
  <w:style w:type="paragraph" w:customStyle="1" w:styleId="E62E735BF33E4FDD9607096AA4502D82">
    <w:name w:val="E62E735BF33E4FDD9607096AA4502D82"/>
    <w:rsid w:val="00DD7F57"/>
  </w:style>
  <w:style w:type="paragraph" w:customStyle="1" w:styleId="DF7D573982A746299266C58CDF1D6D90">
    <w:name w:val="DF7D573982A746299266C58CDF1D6D90"/>
    <w:rsid w:val="00DD7F57"/>
  </w:style>
  <w:style w:type="paragraph" w:customStyle="1" w:styleId="03D4C795E4304C35AE11057B14428BB5">
    <w:name w:val="03D4C795E4304C35AE11057B14428BB5"/>
    <w:rsid w:val="00DD7F57"/>
  </w:style>
  <w:style w:type="paragraph" w:customStyle="1" w:styleId="A1CDC60313B1405B93DBFBBC7980F051">
    <w:name w:val="A1CDC60313B1405B93DBFBBC7980F051"/>
    <w:rsid w:val="009B30AC"/>
  </w:style>
  <w:style w:type="paragraph" w:customStyle="1" w:styleId="E48C75A161804353BA467FDD3C481266">
    <w:name w:val="E48C75A161804353BA467FDD3C481266"/>
    <w:rsid w:val="009B30AC"/>
  </w:style>
  <w:style w:type="paragraph" w:customStyle="1" w:styleId="1A006E3CA216492D8D037FA61D154D60">
    <w:name w:val="1A006E3CA216492D8D037FA61D154D60"/>
    <w:rsid w:val="00A12043"/>
  </w:style>
  <w:style w:type="paragraph" w:customStyle="1" w:styleId="C194DE89F469465E8D0423451966459B">
    <w:name w:val="C194DE89F469465E8D0423451966459B"/>
    <w:rsid w:val="00A12043"/>
  </w:style>
  <w:style w:type="paragraph" w:customStyle="1" w:styleId="D4F4AA3DDD444A45A1749A25536BE493">
    <w:name w:val="D4F4AA3DDD444A45A1749A25536BE493"/>
    <w:rsid w:val="00A12043"/>
  </w:style>
  <w:style w:type="paragraph" w:customStyle="1" w:styleId="D883C0ACA4864CA1A0FDE43A860EDBE7">
    <w:name w:val="D883C0ACA4864CA1A0FDE43A860EDBE7"/>
    <w:rsid w:val="00A12043"/>
  </w:style>
  <w:style w:type="paragraph" w:customStyle="1" w:styleId="9CE29F30726B4698BACFEC5DDCCC7F9D">
    <w:name w:val="9CE29F30726B4698BACFEC5DDCCC7F9D"/>
    <w:rsid w:val="00A12043"/>
  </w:style>
  <w:style w:type="paragraph" w:customStyle="1" w:styleId="B8EF0E01265E4EA4AF94CED68A8E089D">
    <w:name w:val="B8EF0E01265E4EA4AF94CED68A8E089D"/>
    <w:rsid w:val="00A12043"/>
  </w:style>
  <w:style w:type="paragraph" w:customStyle="1" w:styleId="9F92ED4F86F54E75913CB2FE1A02C88B">
    <w:name w:val="9F92ED4F86F54E75913CB2FE1A02C88B"/>
    <w:rsid w:val="00A12043"/>
  </w:style>
  <w:style w:type="paragraph" w:customStyle="1" w:styleId="45EE6650F9E747F08502127A1CAB4134">
    <w:name w:val="45EE6650F9E747F08502127A1CAB4134"/>
    <w:rsid w:val="00A12043"/>
  </w:style>
  <w:style w:type="paragraph" w:customStyle="1" w:styleId="0D0040A032CF42269236124EF7347AA9">
    <w:name w:val="0D0040A032CF42269236124EF7347AA9"/>
    <w:rsid w:val="00A12043"/>
  </w:style>
  <w:style w:type="paragraph" w:customStyle="1" w:styleId="450C8F3D002C4F9AA83AD3C6D5E9E237">
    <w:name w:val="450C8F3D002C4F9AA83AD3C6D5E9E237"/>
    <w:rsid w:val="00A12043"/>
  </w:style>
  <w:style w:type="paragraph" w:customStyle="1" w:styleId="2F44DA4F870746479FF360FC3202DAE7">
    <w:name w:val="2F44DA4F870746479FF360FC3202DAE7"/>
    <w:rsid w:val="00A12043"/>
  </w:style>
  <w:style w:type="paragraph" w:customStyle="1" w:styleId="5A7102583F664A9E8A923081A63A403F">
    <w:name w:val="5A7102583F664A9E8A923081A63A403F"/>
    <w:rsid w:val="00A12043"/>
  </w:style>
  <w:style w:type="paragraph" w:customStyle="1" w:styleId="BB6D55400F8445F79D2D9CAE8DC4946F">
    <w:name w:val="BB6D55400F8445F79D2D9CAE8DC4946F"/>
    <w:rsid w:val="00A12043"/>
  </w:style>
  <w:style w:type="paragraph" w:customStyle="1" w:styleId="AFB87589AB4C4C83A1A42888D57C31F6">
    <w:name w:val="AFB87589AB4C4C83A1A42888D57C31F6"/>
    <w:rsid w:val="00A12043"/>
  </w:style>
  <w:style w:type="paragraph" w:customStyle="1" w:styleId="55C10AB9A3794B6782D30597A88FA91C">
    <w:name w:val="55C10AB9A3794B6782D30597A88FA91C"/>
    <w:rsid w:val="00A12043"/>
  </w:style>
  <w:style w:type="paragraph" w:customStyle="1" w:styleId="AD9D60B52E544BEF8C31960FE1EFF1CC">
    <w:name w:val="AD9D60B52E544BEF8C31960FE1EFF1CC"/>
    <w:rsid w:val="00A12043"/>
  </w:style>
  <w:style w:type="paragraph" w:customStyle="1" w:styleId="CA88E185DFD64F208C0646C43BCC624E">
    <w:name w:val="CA88E185DFD64F208C0646C43BCC624E"/>
    <w:rsid w:val="00A12043"/>
  </w:style>
  <w:style w:type="paragraph" w:customStyle="1" w:styleId="79FB3E8FFAED4D7694C807A86FCCC44D">
    <w:name w:val="79FB3E8FFAED4D7694C807A86FCCC44D"/>
    <w:rsid w:val="00A12043"/>
  </w:style>
  <w:style w:type="paragraph" w:customStyle="1" w:styleId="4FECA0CC5B664B4CB9DF66F3ACF732BE">
    <w:name w:val="4FECA0CC5B664B4CB9DF66F3ACF732BE"/>
    <w:rsid w:val="00A12043"/>
  </w:style>
  <w:style w:type="paragraph" w:customStyle="1" w:styleId="893096C6EF9545168D1F4F33A4142D29">
    <w:name w:val="893096C6EF9545168D1F4F33A4142D29"/>
    <w:rsid w:val="00A12043"/>
  </w:style>
  <w:style w:type="paragraph" w:customStyle="1" w:styleId="AD9C169441A7493393F274607603B6CE">
    <w:name w:val="AD9C169441A7493393F274607603B6CE"/>
    <w:rsid w:val="00A12043"/>
  </w:style>
  <w:style w:type="paragraph" w:customStyle="1" w:styleId="C6619D655652417DAD468065E0F03F13">
    <w:name w:val="C6619D655652417DAD468065E0F03F13"/>
    <w:rsid w:val="00A12043"/>
  </w:style>
  <w:style w:type="paragraph" w:customStyle="1" w:styleId="040924A79D6649A2945116CF49DF348A">
    <w:name w:val="040924A79D6649A2945116CF49DF348A"/>
    <w:rsid w:val="00A12043"/>
  </w:style>
  <w:style w:type="paragraph" w:customStyle="1" w:styleId="853D7B00160147209435D95F83936C3D">
    <w:name w:val="853D7B00160147209435D95F83936C3D"/>
    <w:rsid w:val="00A12043"/>
  </w:style>
  <w:style w:type="paragraph" w:customStyle="1" w:styleId="C10719502DC74E8DA05F9F619E87406C">
    <w:name w:val="C10719502DC74E8DA05F9F619E87406C"/>
    <w:rsid w:val="00A12043"/>
  </w:style>
  <w:style w:type="paragraph" w:customStyle="1" w:styleId="7E2335155D864811862A2939B7E0A2D6">
    <w:name w:val="7E2335155D864811862A2939B7E0A2D6"/>
    <w:rsid w:val="00A12043"/>
  </w:style>
  <w:style w:type="paragraph" w:customStyle="1" w:styleId="899006EA9124457DB3CA093FDA9978A8">
    <w:name w:val="899006EA9124457DB3CA093FDA9978A8"/>
    <w:rsid w:val="00A12043"/>
  </w:style>
  <w:style w:type="paragraph" w:customStyle="1" w:styleId="95D9CB2F780A426DB287B5A51A75DCAB">
    <w:name w:val="95D9CB2F780A426DB287B5A51A75DCAB"/>
    <w:rsid w:val="00A12043"/>
  </w:style>
  <w:style w:type="paragraph" w:customStyle="1" w:styleId="18940D26A7CF4103B86061CBF749EEB1">
    <w:name w:val="18940D26A7CF4103B86061CBF749EEB1"/>
    <w:rsid w:val="00A12043"/>
  </w:style>
  <w:style w:type="paragraph" w:customStyle="1" w:styleId="5183069010654D82B21A9AEA3F13A409">
    <w:name w:val="5183069010654D82B21A9AEA3F13A409"/>
    <w:rsid w:val="00A12043"/>
  </w:style>
  <w:style w:type="paragraph" w:customStyle="1" w:styleId="C847F8A2F34D489A80426D9F5190C9E2">
    <w:name w:val="C847F8A2F34D489A80426D9F5190C9E2"/>
    <w:rsid w:val="00A12043"/>
  </w:style>
  <w:style w:type="paragraph" w:customStyle="1" w:styleId="8A0B0A0AF5AA42BDADBDCEB3311DFF22">
    <w:name w:val="8A0B0A0AF5AA42BDADBDCEB3311DFF22"/>
    <w:rsid w:val="00A12043"/>
  </w:style>
  <w:style w:type="paragraph" w:customStyle="1" w:styleId="C0A21AEDE3FE4BFC9B86E9AE2C4EA0C1">
    <w:name w:val="C0A21AEDE3FE4BFC9B86E9AE2C4EA0C1"/>
    <w:rsid w:val="00A12043"/>
  </w:style>
  <w:style w:type="paragraph" w:customStyle="1" w:styleId="E26FCE36B64145969240BCDF00D2D141">
    <w:name w:val="E26FCE36B64145969240BCDF00D2D141"/>
    <w:rsid w:val="00A12043"/>
  </w:style>
  <w:style w:type="paragraph" w:customStyle="1" w:styleId="1130E2D41BB544E0964F6D422144EBA9">
    <w:name w:val="1130E2D41BB544E0964F6D422144EBA9"/>
    <w:rsid w:val="00A12043"/>
  </w:style>
  <w:style w:type="paragraph" w:customStyle="1" w:styleId="1936312676F7438F880D5297BD582F60">
    <w:name w:val="1936312676F7438F880D5297BD582F60"/>
    <w:rsid w:val="00A12043"/>
  </w:style>
  <w:style w:type="paragraph" w:customStyle="1" w:styleId="FB0FC1C4947C4C3BBD45F0916BD5F49C">
    <w:name w:val="FB0FC1C4947C4C3BBD45F0916BD5F49C"/>
    <w:rsid w:val="00A12043"/>
  </w:style>
  <w:style w:type="paragraph" w:customStyle="1" w:styleId="5EBB546D523843D782821E4ED071EA26">
    <w:name w:val="5EBB546D523843D782821E4ED071EA26"/>
    <w:rsid w:val="00A12043"/>
  </w:style>
  <w:style w:type="paragraph" w:customStyle="1" w:styleId="154031483FFD4A2D896961CDD60BA626">
    <w:name w:val="154031483FFD4A2D896961CDD60BA626"/>
    <w:rsid w:val="00A12043"/>
  </w:style>
  <w:style w:type="paragraph" w:customStyle="1" w:styleId="04DDA7F8807E40EF8ED33DBC26EB9213">
    <w:name w:val="04DDA7F8807E40EF8ED33DBC26EB9213"/>
    <w:rsid w:val="00A12043"/>
  </w:style>
  <w:style w:type="paragraph" w:customStyle="1" w:styleId="DA3ACAF42FB84E76929CC8B7010BC51C">
    <w:name w:val="DA3ACAF42FB84E76929CC8B7010BC51C"/>
    <w:rsid w:val="00A12043"/>
  </w:style>
  <w:style w:type="paragraph" w:customStyle="1" w:styleId="399CA445D65B4CF3A8D48598C6DE5E54">
    <w:name w:val="399CA445D65B4CF3A8D48598C6DE5E54"/>
    <w:rsid w:val="00A12043"/>
  </w:style>
  <w:style w:type="paragraph" w:customStyle="1" w:styleId="4B5D6F1AF5CF41128F074D9DEB4BB3BE">
    <w:name w:val="4B5D6F1AF5CF41128F074D9DEB4BB3BE"/>
    <w:rsid w:val="00A12043"/>
  </w:style>
  <w:style w:type="paragraph" w:customStyle="1" w:styleId="00200851A15C4985B1FE90A2CE1B2187">
    <w:name w:val="00200851A15C4985B1FE90A2CE1B2187"/>
    <w:rsid w:val="00A12043"/>
  </w:style>
  <w:style w:type="paragraph" w:customStyle="1" w:styleId="9664AF124EC64C1C937F1DF27CC542AD">
    <w:name w:val="9664AF124EC64C1C937F1DF27CC542AD"/>
    <w:rsid w:val="00A12043"/>
  </w:style>
  <w:style w:type="paragraph" w:customStyle="1" w:styleId="301663839EA24744A87F2EFE303891E9">
    <w:name w:val="301663839EA24744A87F2EFE303891E9"/>
    <w:rsid w:val="00A12043"/>
  </w:style>
  <w:style w:type="paragraph" w:customStyle="1" w:styleId="C3F9586DF9DB4CC89C50BDAF960724E1">
    <w:name w:val="C3F9586DF9DB4CC89C50BDAF960724E1"/>
    <w:rsid w:val="00A12043"/>
  </w:style>
  <w:style w:type="paragraph" w:customStyle="1" w:styleId="C956C83DE8C94F798957A9E7C6DB92A1">
    <w:name w:val="C956C83DE8C94F798957A9E7C6DB92A1"/>
    <w:rsid w:val="00A12043"/>
  </w:style>
  <w:style w:type="paragraph" w:customStyle="1" w:styleId="4CF9396FBC8F4DD28DAFEC158C963F94">
    <w:name w:val="4CF9396FBC8F4DD28DAFEC158C963F94"/>
    <w:rsid w:val="00A12043"/>
  </w:style>
  <w:style w:type="paragraph" w:customStyle="1" w:styleId="55FB43BBD60543E8A7A144887CE523BF">
    <w:name w:val="55FB43BBD60543E8A7A144887CE523BF"/>
    <w:rsid w:val="00A12043"/>
  </w:style>
  <w:style w:type="paragraph" w:customStyle="1" w:styleId="A73878ADC91A4939801CC03F26ABB691">
    <w:name w:val="A73878ADC91A4939801CC03F26ABB691"/>
    <w:rsid w:val="00A12043"/>
  </w:style>
  <w:style w:type="paragraph" w:customStyle="1" w:styleId="4968474CBF2A4922A5A2F83C5D9C49C4">
    <w:name w:val="4968474CBF2A4922A5A2F83C5D9C49C4"/>
    <w:rsid w:val="00A12043"/>
  </w:style>
  <w:style w:type="paragraph" w:customStyle="1" w:styleId="ED959CF5E3C64A24B37A92F2888C2508">
    <w:name w:val="ED959CF5E3C64A24B37A92F2888C2508"/>
    <w:rsid w:val="00A12043"/>
  </w:style>
  <w:style w:type="paragraph" w:customStyle="1" w:styleId="CED6798B5BAF4C82A701B1687B2E0489">
    <w:name w:val="CED6798B5BAF4C82A701B1687B2E0489"/>
    <w:rsid w:val="00A12043"/>
  </w:style>
  <w:style w:type="paragraph" w:customStyle="1" w:styleId="CC2F5C0A74AE490C8A55B9A1F80A2C25">
    <w:name w:val="CC2F5C0A74AE490C8A55B9A1F80A2C25"/>
    <w:rsid w:val="00A12043"/>
  </w:style>
  <w:style w:type="paragraph" w:customStyle="1" w:styleId="5E5DF473A8804B4094FC8DEC58C2E609">
    <w:name w:val="5E5DF473A8804B4094FC8DEC58C2E609"/>
    <w:rsid w:val="00A12043"/>
  </w:style>
  <w:style w:type="paragraph" w:customStyle="1" w:styleId="067FF065B70E42D390D96E230FF9F718">
    <w:name w:val="067FF065B70E42D390D96E230FF9F718"/>
    <w:rsid w:val="00A12043"/>
  </w:style>
  <w:style w:type="paragraph" w:customStyle="1" w:styleId="DEF9518F65A14D709851E3F88066E8B1">
    <w:name w:val="DEF9518F65A14D709851E3F88066E8B1"/>
    <w:rsid w:val="00A12043"/>
  </w:style>
  <w:style w:type="paragraph" w:customStyle="1" w:styleId="954005D9D9A449D4B2A0CCB14EC9E8CF">
    <w:name w:val="954005D9D9A449D4B2A0CCB14EC9E8CF"/>
    <w:rsid w:val="00A12043"/>
  </w:style>
  <w:style w:type="paragraph" w:customStyle="1" w:styleId="E8F3326FF2DC4625AE562B0C85B90FCD">
    <w:name w:val="E8F3326FF2DC4625AE562B0C85B90FCD"/>
    <w:rsid w:val="00A12043"/>
  </w:style>
  <w:style w:type="paragraph" w:customStyle="1" w:styleId="FB644FFAEE644CFDAA2BC67B8E3008A5">
    <w:name w:val="FB644FFAEE644CFDAA2BC67B8E3008A5"/>
    <w:rsid w:val="00A12043"/>
  </w:style>
  <w:style w:type="paragraph" w:customStyle="1" w:styleId="D4DFE843F774489498413170E9606C99">
    <w:name w:val="D4DFE843F774489498413170E9606C99"/>
    <w:rsid w:val="00A12043"/>
  </w:style>
  <w:style w:type="paragraph" w:customStyle="1" w:styleId="30A02BC7D3E54BD2A43BBB0916AC77E5">
    <w:name w:val="30A02BC7D3E54BD2A43BBB0916AC77E5"/>
    <w:rsid w:val="00A12043"/>
  </w:style>
  <w:style w:type="paragraph" w:customStyle="1" w:styleId="12C7E8083649412AA24F90CFD79966A4">
    <w:name w:val="12C7E8083649412AA24F90CFD79966A4"/>
    <w:rsid w:val="00A12043"/>
  </w:style>
  <w:style w:type="paragraph" w:customStyle="1" w:styleId="1D39DE4ED3B6479C8E311D757862DB31">
    <w:name w:val="1D39DE4ED3B6479C8E311D757862DB31"/>
    <w:rsid w:val="00A12043"/>
  </w:style>
  <w:style w:type="paragraph" w:customStyle="1" w:styleId="CE8013DB7C244A24A53A9428A68F6D1E">
    <w:name w:val="CE8013DB7C244A24A53A9428A68F6D1E"/>
    <w:rsid w:val="00A12043"/>
  </w:style>
  <w:style w:type="paragraph" w:customStyle="1" w:styleId="3E9860C3552542EA8AFAE9EF5C59961A">
    <w:name w:val="3E9860C3552542EA8AFAE9EF5C59961A"/>
    <w:rsid w:val="00A12043"/>
  </w:style>
  <w:style w:type="paragraph" w:customStyle="1" w:styleId="30BCAE38920A4F7485DB64CA6ED2A21F">
    <w:name w:val="30BCAE38920A4F7485DB64CA6ED2A21F"/>
    <w:rsid w:val="00A12043"/>
  </w:style>
  <w:style w:type="paragraph" w:customStyle="1" w:styleId="1CDFC8EF2C7C4F16BA97F91AE3ABB487">
    <w:name w:val="1CDFC8EF2C7C4F16BA97F91AE3ABB487"/>
    <w:rsid w:val="00A12043"/>
  </w:style>
  <w:style w:type="paragraph" w:customStyle="1" w:styleId="5E8D55B44A074C6AA5EFDB03F67EC399">
    <w:name w:val="5E8D55B44A074C6AA5EFDB03F67EC399"/>
    <w:rsid w:val="00A12043"/>
  </w:style>
  <w:style w:type="paragraph" w:customStyle="1" w:styleId="5004479EA0944548AADA76C5333C791F">
    <w:name w:val="5004479EA0944548AADA76C5333C791F"/>
    <w:rsid w:val="00A12043"/>
  </w:style>
  <w:style w:type="paragraph" w:customStyle="1" w:styleId="74F34BE9B0064454A2FA35CF66D8C071">
    <w:name w:val="74F34BE9B0064454A2FA35CF66D8C071"/>
    <w:rsid w:val="00A12043"/>
  </w:style>
  <w:style w:type="paragraph" w:customStyle="1" w:styleId="0000C565D605448890713C9862CDE64B">
    <w:name w:val="0000C565D605448890713C9862CDE64B"/>
    <w:rsid w:val="00A12043"/>
  </w:style>
  <w:style w:type="paragraph" w:customStyle="1" w:styleId="D88DFC65A72B40C4B4A447B41B4A1A6C">
    <w:name w:val="D88DFC65A72B40C4B4A447B41B4A1A6C"/>
    <w:rsid w:val="00A12043"/>
  </w:style>
  <w:style w:type="paragraph" w:customStyle="1" w:styleId="6BC7BA88D05D4134A1FC77F953761B86">
    <w:name w:val="6BC7BA88D05D4134A1FC77F953761B86"/>
    <w:rsid w:val="00A12043"/>
  </w:style>
  <w:style w:type="paragraph" w:customStyle="1" w:styleId="B1607FEA33B845FD8352FCC8F0C6362A">
    <w:name w:val="B1607FEA33B845FD8352FCC8F0C6362A"/>
    <w:rsid w:val="00A12043"/>
  </w:style>
  <w:style w:type="paragraph" w:customStyle="1" w:styleId="CDC0989DCF9C4EADB10620FBC45C22AD">
    <w:name w:val="CDC0989DCF9C4EADB10620FBC45C22AD"/>
    <w:rsid w:val="00A12043"/>
  </w:style>
  <w:style w:type="paragraph" w:customStyle="1" w:styleId="808B14EDFB004D61ABC8E99FDFD5E173">
    <w:name w:val="808B14EDFB004D61ABC8E99FDFD5E173"/>
    <w:rsid w:val="00A12043"/>
  </w:style>
  <w:style w:type="paragraph" w:customStyle="1" w:styleId="BBF3DF7CE6A94074B89667ABE4696DE2">
    <w:name w:val="BBF3DF7CE6A94074B89667ABE4696DE2"/>
    <w:rsid w:val="00A12043"/>
  </w:style>
  <w:style w:type="paragraph" w:customStyle="1" w:styleId="7BFBC0A0B2AD40578B5DE24107290582">
    <w:name w:val="7BFBC0A0B2AD40578B5DE24107290582"/>
    <w:rsid w:val="00A12043"/>
  </w:style>
  <w:style w:type="paragraph" w:customStyle="1" w:styleId="144C9F0A811D4432BF828830B24EB78E">
    <w:name w:val="144C9F0A811D4432BF828830B24EB78E"/>
    <w:rsid w:val="00A12043"/>
  </w:style>
  <w:style w:type="paragraph" w:customStyle="1" w:styleId="8A6271AFF23E4A7B83FAF8ABE46DD8B4">
    <w:name w:val="8A6271AFF23E4A7B83FAF8ABE46DD8B4"/>
    <w:rsid w:val="00D002C7"/>
  </w:style>
  <w:style w:type="paragraph" w:customStyle="1" w:styleId="1698246D8087457DA98A623A15DE4155">
    <w:name w:val="1698246D8087457DA98A623A15DE4155"/>
    <w:rsid w:val="00D002C7"/>
  </w:style>
  <w:style w:type="paragraph" w:customStyle="1" w:styleId="B24C12CDF5604935AF065428FB04DB86">
    <w:name w:val="B24C12CDF5604935AF065428FB04DB86"/>
    <w:rsid w:val="00D002C7"/>
  </w:style>
  <w:style w:type="paragraph" w:customStyle="1" w:styleId="A2265BE86FAC4010A96D4E01076AA402">
    <w:name w:val="A2265BE86FAC4010A96D4E01076AA402"/>
    <w:rsid w:val="00D002C7"/>
  </w:style>
  <w:style w:type="paragraph" w:customStyle="1" w:styleId="33CBB693A963432097FF2F1998882B5A">
    <w:name w:val="33CBB693A963432097FF2F1998882B5A"/>
    <w:rsid w:val="00D002C7"/>
  </w:style>
  <w:style w:type="paragraph" w:customStyle="1" w:styleId="3DF2409591C945009663BC09C8FE9E89">
    <w:name w:val="3DF2409591C945009663BC09C8FE9E89"/>
    <w:rsid w:val="00D002C7"/>
  </w:style>
  <w:style w:type="paragraph" w:customStyle="1" w:styleId="7550EAC02BB64759A987DEE1A6C08316">
    <w:name w:val="7550EAC02BB64759A987DEE1A6C08316"/>
    <w:rsid w:val="00D002C7"/>
  </w:style>
  <w:style w:type="paragraph" w:customStyle="1" w:styleId="87DF1CC395B84AB88AC8D21C427501B7">
    <w:name w:val="87DF1CC395B84AB88AC8D21C427501B7"/>
    <w:rsid w:val="00D002C7"/>
  </w:style>
  <w:style w:type="paragraph" w:customStyle="1" w:styleId="2E6DF67E0B454BA68714DF413E07451E">
    <w:name w:val="2E6DF67E0B454BA68714DF413E07451E"/>
    <w:rsid w:val="00D002C7"/>
  </w:style>
  <w:style w:type="paragraph" w:customStyle="1" w:styleId="8347CDBEE69B4C2DAFF69E564CA3CED5">
    <w:name w:val="8347CDBEE69B4C2DAFF69E564CA3CED5"/>
    <w:rsid w:val="00D002C7"/>
  </w:style>
  <w:style w:type="paragraph" w:customStyle="1" w:styleId="AE9D16391C0041EE8FD7209EFD8E59D8">
    <w:name w:val="AE9D16391C0041EE8FD7209EFD8E59D8"/>
    <w:rsid w:val="00D002C7"/>
  </w:style>
  <w:style w:type="paragraph" w:customStyle="1" w:styleId="EDB746DD46F745E38EF697A115DC5B6B">
    <w:name w:val="EDB746DD46F745E38EF697A115DC5B6B"/>
    <w:rsid w:val="00D002C7"/>
  </w:style>
  <w:style w:type="paragraph" w:customStyle="1" w:styleId="6775DE0465A5430781B330136C7FF647">
    <w:name w:val="6775DE0465A5430781B330136C7FF647"/>
    <w:rsid w:val="00D002C7"/>
  </w:style>
  <w:style w:type="paragraph" w:customStyle="1" w:styleId="11B82F090A764CF688436D67AC08E5E4">
    <w:name w:val="11B82F090A764CF688436D67AC08E5E4"/>
    <w:rsid w:val="00D002C7"/>
  </w:style>
  <w:style w:type="paragraph" w:customStyle="1" w:styleId="4F162F5CD3194F80927323B89A640270">
    <w:name w:val="4F162F5CD3194F80927323B89A640270"/>
    <w:rsid w:val="00D002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56375C1A977E4F804F6F10AE91585E" ma:contentTypeVersion="9" ma:contentTypeDescription="Crie um novo documento." ma:contentTypeScope="" ma:versionID="958dad14c77dfde7583f18cfd30b4238">
  <xsd:schema xmlns:xsd="http://www.w3.org/2001/XMLSchema" xmlns:xs="http://www.w3.org/2001/XMLSchema" xmlns:p="http://schemas.microsoft.com/office/2006/metadata/properties" xmlns:ns2="5a7caa66-1305-49ce-867a-ca4da4c848c4" targetNamespace="http://schemas.microsoft.com/office/2006/metadata/properties" ma:root="true" ma:fieldsID="fde8085e6de1397096c5edadff136548" ns2:_="">
    <xsd:import namespace="5a7caa66-1305-49ce-867a-ca4da4c848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caa66-1305-49ce-867a-ca4da4c848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d307ba9-4008-42cf-9642-3e4686b8b6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caa66-1305-49ce-867a-ca4da4c848c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50C31B-558B-4A4E-9CF9-49EB72A5C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caa66-1305-49ce-867a-ca4da4c848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E48AB0-4AE2-46AC-A905-3F6AB7696B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20DBAC-7492-43D0-BB6C-27DA77C144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EF03E-C2FB-4660-ADBF-75B2B490028A}">
  <ds:schemaRefs>
    <ds:schemaRef ds:uri="http://schemas.microsoft.com/office/2006/metadata/properties"/>
    <ds:schemaRef ds:uri="http://schemas.microsoft.com/office/infopath/2007/PartnerControls"/>
    <ds:schemaRef ds:uri="5a7caa66-1305-49ce-867a-ca4da4c848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117</TotalTime>
  <Pages>6</Pages>
  <Words>994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Trabalho</vt:lpstr>
    </vt:vector>
  </TitlesOfParts>
  <Company>PMO Escritório de Projetos</Company>
  <LinksUpToDate>false</LinksUpToDate>
  <CharactersWithSpaces>6350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Trabalho</dc:title>
  <dc:subject>Nome do Projeto</dc:subject>
  <dc:creator>eduardo@escritoriodeprojetos.com.br</dc:creator>
  <cp:keywords>Template Gerenciamento de Projetos</cp:keywords>
  <dc:description>http://escritoriodeprojetos.com.br</dc:description>
  <cp:lastModifiedBy>Thiago Aguiar de Oliveira</cp:lastModifiedBy>
  <cp:revision>12</cp:revision>
  <cp:lastPrinted>2025-10-02T17:52:00Z</cp:lastPrinted>
  <dcterms:created xsi:type="dcterms:W3CDTF">2025-10-03T01:46:00Z</dcterms:created>
  <dcterms:modified xsi:type="dcterms:W3CDTF">2026-03-16T22:03:00Z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0x0101004256375C1A977E4F804F6F10AE91585E</vt:lpwstr>
  </property>
  <property fmtid="{D5CDD505-2E9C-101B-9397-08002B2CF9AE}" pid="3" name="MediaServiceImageTags">
    <vt:lpwstr/>
  </property>
</Properties>
</file>